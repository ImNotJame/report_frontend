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545" w14:textId="77777777" w:rsidR="00AA4EB8" w:rsidRPr="002904A3" w:rsidRDefault="009B4408" w:rsidP="00AB00AD">
      <w:pPr>
        <w:pStyle w:val="Body"/>
        <w:jc w:val="center"/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</w:pPr>
      <w:r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Daily Report (</w:t>
      </w:r>
      <w:r w:rsidR="00AA4EB8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  <w:t>รายงานความคืบหน้าประจำวัน</w:t>
      </w:r>
      <w:r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)</w:t>
      </w:r>
    </w:p>
    <w:p w14:paraId="3258183E" w14:textId="77777777" w:rsidR="009052F1" w:rsidRPr="002904A3" w:rsidRDefault="00AB00AD" w:rsidP="00AA4EB8">
      <w:pPr>
        <w:pStyle w:val="Body"/>
        <w:jc w:val="center"/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</w:pPr>
      <w:r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  <w:t xml:space="preserve">ชื่อโครงการ </w:t>
      </w:r>
      <w:r w:rsidR="006E086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{</w:t>
      </w:r>
      <w:proofErr w:type="spellStart"/>
      <w:r w:rsidR="006E086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projectName</w:t>
      </w:r>
      <w:proofErr w:type="spellEnd"/>
      <w:r w:rsidR="006E086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}</w:t>
      </w:r>
      <w:r w:rsidR="00DB3234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  <w:t xml:space="preserve"> </w:t>
      </w:r>
      <w:r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  <w:t>วันที่ปฏิบัติงาน</w:t>
      </w:r>
      <w:r w:rsidR="00C80A0C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 xml:space="preserve"> </w:t>
      </w:r>
      <w:r w:rsidR="006E086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{</w:t>
      </w:r>
      <w:proofErr w:type="spellStart"/>
      <w:r w:rsidR="006E086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workDate</w:t>
      </w:r>
      <w:proofErr w:type="spellEnd"/>
      <w:r w:rsidR="006E086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>}</w:t>
      </w:r>
      <w:r w:rsidR="00C80A0C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  <w:t xml:space="preserve"> </w:t>
      </w:r>
    </w:p>
    <w:p w14:paraId="78A6C3A2" w14:textId="77777777" w:rsidR="00CE2E77" w:rsidRPr="002904A3" w:rsidRDefault="00CE2E77" w:rsidP="00D96717">
      <w:pPr>
        <w:pStyle w:val="Body"/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</w:pPr>
    </w:p>
    <w:p w14:paraId="30AC1823" w14:textId="77777777" w:rsidR="00D96717" w:rsidRPr="002904A3" w:rsidRDefault="00D96717" w:rsidP="00D96717">
      <w:pPr>
        <w:pStyle w:val="Body"/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</w:pPr>
      <w:r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  <w:t>แผน</w:t>
      </w:r>
      <w:r w:rsidR="00CE2E77" w:rsidRPr="002904A3">
        <w:rPr>
          <w:rFonts w:ascii="Angsana New" w:eastAsia="Times New Roman" w:hAnsi="Angsana New" w:cs="Angsana New"/>
          <w:b/>
          <w:bCs/>
          <w:color w:val="auto"/>
          <w:sz w:val="28"/>
          <w:szCs w:val="28"/>
          <w:cs/>
          <w:lang w:bidi="th-TH"/>
        </w:rPr>
        <w:t>การดำเนินโครงการ</w:t>
      </w: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3034"/>
        <w:gridCol w:w="1326"/>
        <w:gridCol w:w="1313"/>
        <w:gridCol w:w="1394"/>
        <w:gridCol w:w="2173"/>
      </w:tblGrid>
      <w:tr w:rsidR="00CE2E77" w:rsidRPr="002904A3" w14:paraId="63DE50F1" w14:textId="77777777" w:rsidTr="00E94A3F">
        <w:tc>
          <w:tcPr>
            <w:tcW w:w="3572" w:type="dxa"/>
            <w:shd w:val="clear" w:color="auto" w:fill="DEEAF6" w:themeFill="accent5" w:themeFillTint="33"/>
            <w:vAlign w:val="center"/>
          </w:tcPr>
          <w:p w14:paraId="5526BAF9" w14:textId="77777777" w:rsidR="00CE2E77" w:rsidRPr="002904A3" w:rsidRDefault="00CE2E77" w:rsidP="00CE2E77">
            <w:pPr>
              <w:jc w:val="center"/>
              <w:rPr>
                <w:b/>
                <w:bCs/>
                <w:cs/>
              </w:rPr>
            </w:pPr>
            <w:r w:rsidRPr="002904A3">
              <w:rPr>
                <w:b/>
                <w:bCs/>
                <w:cs/>
              </w:rPr>
              <w:t>สถานที่ปฏิบัติงาน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49DFCE81" w14:textId="77777777" w:rsidR="00CE2E77" w:rsidRPr="002904A3" w:rsidRDefault="00CE2E77" w:rsidP="00CE2E7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วันที่เริ่มงาน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2A0201DB" w14:textId="77777777" w:rsidR="00CE2E77" w:rsidRPr="002904A3" w:rsidRDefault="00CE2E77" w:rsidP="00CE2E7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วันที่สิ้นสุด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2A0E03FA" w14:textId="77777777" w:rsidR="00CE2E77" w:rsidRPr="002904A3" w:rsidRDefault="00CE2E77" w:rsidP="00CE2E7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ดำเนินงานมาแล้ว</w:t>
            </w:r>
          </w:p>
          <w:p w14:paraId="76BB6A5B" w14:textId="77777777" w:rsidR="00CE2E77" w:rsidRPr="002904A3" w:rsidRDefault="00CE2E77" w:rsidP="00CE2E7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</w:rPr>
              <w:t>(</w:t>
            </w:r>
            <w:r w:rsidRPr="002904A3">
              <w:rPr>
                <w:b/>
                <w:bCs/>
                <w:cs/>
              </w:rPr>
              <w:t>วัน</w:t>
            </w:r>
            <w:r w:rsidRPr="002904A3">
              <w:rPr>
                <w:b/>
                <w:bCs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0EEC0B6A" w14:textId="77777777" w:rsidR="00CE2E77" w:rsidRPr="002904A3" w:rsidRDefault="00CE2E77" w:rsidP="00CE2E7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คงเหลือระยะเวลา</w:t>
            </w:r>
          </w:p>
          <w:p w14:paraId="107E99C8" w14:textId="77777777" w:rsidR="00CE2E77" w:rsidRPr="002904A3" w:rsidRDefault="00CE2E77" w:rsidP="00CE2E77">
            <w:pPr>
              <w:jc w:val="center"/>
              <w:rPr>
                <w:b/>
                <w:bCs/>
                <w:cs/>
              </w:rPr>
            </w:pPr>
            <w:r w:rsidRPr="002904A3">
              <w:rPr>
                <w:b/>
                <w:bCs/>
              </w:rPr>
              <w:t>(</w:t>
            </w:r>
            <w:r w:rsidRPr="002904A3">
              <w:rPr>
                <w:b/>
                <w:bCs/>
                <w:cs/>
              </w:rPr>
              <w:t>วัน)</w:t>
            </w:r>
          </w:p>
        </w:tc>
      </w:tr>
      <w:tr w:rsidR="00CE2E77" w:rsidRPr="002904A3" w14:paraId="5080AEFE" w14:textId="77777777" w:rsidTr="00FD7EB5">
        <w:tc>
          <w:tcPr>
            <w:tcW w:w="3572" w:type="dxa"/>
          </w:tcPr>
          <w:p w14:paraId="62D40BBC" w14:textId="77777777" w:rsidR="002673CE" w:rsidRPr="002904A3" w:rsidRDefault="00000000">
            <w:r w:rsidRPr="002904A3">
              <w:t>{#</w:t>
            </w:r>
            <w:proofErr w:type="gramStart"/>
            <w:r w:rsidRPr="002904A3">
              <w:t>items}{</w:t>
            </w:r>
            <w:proofErr w:type="gramEnd"/>
            <w:r w:rsidRPr="002904A3">
              <w:t>name}</w:t>
            </w:r>
          </w:p>
        </w:tc>
        <w:tc>
          <w:tcPr>
            <w:tcW w:w="1417" w:type="dxa"/>
          </w:tcPr>
          <w:p w14:paraId="7BD3117F" w14:textId="77777777" w:rsidR="002673CE" w:rsidRPr="002904A3" w:rsidRDefault="00000000" w:rsidP="00771332">
            <w:pPr>
              <w:jc w:val="center"/>
            </w:pPr>
            <w:r w:rsidRPr="002904A3">
              <w:t>{</w:t>
            </w:r>
            <w:proofErr w:type="spellStart"/>
            <w:r w:rsidRPr="002904A3">
              <w:t>startDate</w:t>
            </w:r>
            <w:proofErr w:type="spellEnd"/>
            <w:r w:rsidRPr="002904A3">
              <w:t>}</w:t>
            </w:r>
          </w:p>
        </w:tc>
        <w:tc>
          <w:tcPr>
            <w:tcW w:w="1417" w:type="dxa"/>
          </w:tcPr>
          <w:p w14:paraId="6B532C0C" w14:textId="77777777" w:rsidR="002673CE" w:rsidRPr="002904A3" w:rsidRDefault="00000000" w:rsidP="00771332">
            <w:pPr>
              <w:jc w:val="center"/>
            </w:pPr>
            <w:r w:rsidRPr="002904A3">
              <w:t>{</w:t>
            </w:r>
            <w:proofErr w:type="spellStart"/>
            <w:r w:rsidRPr="002904A3">
              <w:t>endDate</w:t>
            </w:r>
            <w:proofErr w:type="spellEnd"/>
            <w:r w:rsidRPr="002904A3">
              <w:t>}</w:t>
            </w:r>
          </w:p>
        </w:tc>
        <w:tc>
          <w:tcPr>
            <w:tcW w:w="1417" w:type="dxa"/>
          </w:tcPr>
          <w:p w14:paraId="70CDAC63" w14:textId="77777777" w:rsidR="002673CE" w:rsidRPr="002904A3" w:rsidRDefault="00000000" w:rsidP="00841898">
            <w:pPr>
              <w:jc w:val="center"/>
            </w:pPr>
            <w:r w:rsidRPr="002904A3">
              <w:t>{</w:t>
            </w:r>
            <w:proofErr w:type="spellStart"/>
            <w:r w:rsidRPr="002904A3">
              <w:t>daysWorked</w:t>
            </w:r>
            <w:proofErr w:type="spellEnd"/>
            <w:r w:rsidRPr="002904A3">
              <w:t>}</w:t>
            </w:r>
          </w:p>
        </w:tc>
        <w:tc>
          <w:tcPr>
            <w:tcW w:w="1417" w:type="dxa"/>
          </w:tcPr>
          <w:p w14:paraId="1D5B3EB0" w14:textId="77777777" w:rsidR="002673CE" w:rsidRPr="002904A3" w:rsidRDefault="00000000" w:rsidP="00841898">
            <w:pPr>
              <w:jc w:val="center"/>
            </w:pPr>
            <w:r w:rsidRPr="002904A3">
              <w:rPr>
                <w:color w:val="EE0000"/>
              </w:rPr>
              <w:t>{</w:t>
            </w:r>
            <w:proofErr w:type="spellStart"/>
            <w:r w:rsidRPr="002904A3">
              <w:rPr>
                <w:color w:val="EE0000"/>
              </w:rPr>
              <w:t>daysRemaining</w:t>
            </w:r>
            <w:proofErr w:type="spellEnd"/>
            <w:r w:rsidRPr="002904A3">
              <w:rPr>
                <w:color w:val="EE0000"/>
              </w:rPr>
              <w:t>}{/items}</w:t>
            </w:r>
          </w:p>
        </w:tc>
      </w:tr>
      <w:tr w:rsidR="00CE2E77" w:rsidRPr="002904A3" w14:paraId="135D639D" w14:textId="77777777" w:rsidTr="004C57D1">
        <w:tc>
          <w:tcPr>
            <w:tcW w:w="9240" w:type="dxa"/>
            <w:gridSpan w:val="5"/>
          </w:tcPr>
          <w:p w14:paraId="73C623EE" w14:textId="77777777" w:rsidR="002673CE" w:rsidRPr="002904A3" w:rsidRDefault="004A1DDF">
            <w:r w:rsidRPr="002904A3">
              <w:rPr>
                <w:cs/>
              </w:rPr>
              <w:t>หมายเหตุ</w:t>
            </w:r>
            <w:r w:rsidRPr="002904A3">
              <w:t>: {remarks}</w:t>
            </w:r>
          </w:p>
        </w:tc>
      </w:tr>
    </w:tbl>
    <w:p w14:paraId="00C34525" w14:textId="77777777" w:rsidR="00D96717" w:rsidRPr="002904A3" w:rsidRDefault="00D96717" w:rsidP="00CE2E77">
      <w:pPr>
        <w:pStyle w:val="Body"/>
        <w:rPr>
          <w:rFonts w:ascii="Angsana New" w:eastAsia="Times New Roman" w:hAnsi="Angsana New" w:cs="Angsana New"/>
          <w:b/>
          <w:bCs/>
          <w:color w:val="auto"/>
          <w:sz w:val="28"/>
          <w:szCs w:val="28"/>
          <w:lang w:bidi="th-TH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1157"/>
        <w:gridCol w:w="5123"/>
        <w:gridCol w:w="1555"/>
        <w:gridCol w:w="1610"/>
      </w:tblGrid>
      <w:tr w:rsidR="0078777E" w:rsidRPr="002904A3" w14:paraId="5534C20A" w14:textId="77777777" w:rsidTr="00A64C0F">
        <w:trPr>
          <w:trHeight w:hRule="exact" w:val="288"/>
          <w:tblHeader/>
          <w:jc w:val="center"/>
        </w:trPr>
        <w:tc>
          <w:tcPr>
            <w:tcW w:w="670" w:type="dxa"/>
            <w:shd w:val="clear" w:color="auto" w:fill="DEEAF6" w:themeFill="accent5" w:themeFillTint="33"/>
            <w:vAlign w:val="center"/>
          </w:tcPr>
          <w:p w14:paraId="5E405E60" w14:textId="77777777" w:rsidR="0078777E" w:rsidRPr="002904A3" w:rsidRDefault="0078777E" w:rsidP="00A80D36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8"/>
                <w:szCs w:val="28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546" w:type="dxa"/>
            <w:shd w:val="clear" w:color="auto" w:fill="DEEAF6" w:themeFill="accent5" w:themeFillTint="33"/>
            <w:vAlign w:val="center"/>
          </w:tcPr>
          <w:p w14:paraId="66718315" w14:textId="77777777" w:rsidR="0078777E" w:rsidRPr="002904A3" w:rsidRDefault="00ED09A3" w:rsidP="00A80D36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8"/>
                <w:szCs w:val="28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8"/>
                <w:szCs w:val="28"/>
                <w:lang w:bidi="th-TH"/>
              </w:rPr>
              <w:t>Job Details (</w:t>
            </w:r>
            <w:r w:rsidR="0078777E" w:rsidRPr="002904A3">
              <w:rPr>
                <w:rFonts w:ascii="Angsana New" w:eastAsia="Times New Roman" w:hAnsi="Angsana New" w:cs="Angsana New"/>
                <w:color w:val="auto"/>
                <w:sz w:val="28"/>
                <w:szCs w:val="28"/>
                <w:cs/>
                <w:lang w:bidi="th-TH"/>
              </w:rPr>
              <w:t>รายละเอียดงาน</w:t>
            </w:r>
            <w:r w:rsidRPr="002904A3">
              <w:rPr>
                <w:rFonts w:ascii="Angsana New" w:eastAsia="Times New Roman" w:hAnsi="Angsana New" w:cs="Angsana New"/>
                <w:color w:val="auto"/>
                <w:sz w:val="28"/>
                <w:szCs w:val="28"/>
                <w:lang w:bidi="th-TH"/>
              </w:rPr>
              <w:t>)</w:t>
            </w:r>
          </w:p>
        </w:tc>
        <w:tc>
          <w:tcPr>
            <w:tcW w:w="1615" w:type="dxa"/>
            <w:shd w:val="clear" w:color="auto" w:fill="DEEAF6" w:themeFill="accent5" w:themeFillTint="33"/>
            <w:vAlign w:val="center"/>
          </w:tcPr>
          <w:p w14:paraId="2BBEABC0" w14:textId="77777777" w:rsidR="0078777E" w:rsidRPr="002904A3" w:rsidRDefault="00215751" w:rsidP="000A6602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8"/>
                <w:szCs w:val="28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8"/>
                <w:szCs w:val="28"/>
                <w:cs/>
                <w:lang w:bidi="th-TH"/>
              </w:rPr>
              <w:t>สถานที่</w:t>
            </w:r>
          </w:p>
        </w:tc>
        <w:tc>
          <w:tcPr>
            <w:tcW w:w="1614" w:type="dxa"/>
            <w:shd w:val="clear" w:color="auto" w:fill="DEEAF6" w:themeFill="accent5" w:themeFillTint="33"/>
            <w:vAlign w:val="center"/>
          </w:tcPr>
          <w:p w14:paraId="4CCFA689" w14:textId="77777777" w:rsidR="0078777E" w:rsidRPr="002904A3" w:rsidRDefault="000A6602" w:rsidP="00A80D36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8"/>
                <w:szCs w:val="28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8"/>
                <w:szCs w:val="28"/>
                <w:cs/>
                <w:lang w:bidi="th-TH"/>
              </w:rPr>
              <w:t>ผู้ดำเนินการ</w:t>
            </w:r>
          </w:p>
        </w:tc>
      </w:tr>
      <w:tr w:rsidR="0078777E" w:rsidRPr="002904A3" w14:paraId="1EA3947B" w14:textId="77777777" w:rsidTr="00DC7E17">
        <w:trPr>
          <w:jc w:val="center"/>
        </w:trPr>
        <w:tc>
          <w:tcPr>
            <w:tcW w:w="670" w:type="dxa"/>
          </w:tcPr>
          <w:p w14:paraId="6404E587" w14:textId="77777777" w:rsidR="00E14A85" w:rsidRPr="002904A3" w:rsidRDefault="00000000" w:rsidP="00771332">
            <w:pPr>
              <w:jc w:val="center"/>
            </w:pPr>
            <w:r w:rsidRPr="002904A3">
              <w:t>{#</w:t>
            </w:r>
            <w:proofErr w:type="gramStart"/>
            <w:r w:rsidRPr="002904A3">
              <w:t>jobs}{</w:t>
            </w:r>
            <w:proofErr w:type="gramEnd"/>
            <w:r w:rsidRPr="002904A3">
              <w:t>no}</w:t>
            </w:r>
          </w:p>
        </w:tc>
        <w:tc>
          <w:tcPr>
            <w:tcW w:w="5546" w:type="dxa"/>
          </w:tcPr>
          <w:p w14:paraId="2AE65B77" w14:textId="77777777" w:rsidR="00862B9F" w:rsidRPr="002904A3" w:rsidRDefault="00000000">
            <w:r w:rsidRPr="002904A3">
              <w:t>{detail}</w:t>
            </w:r>
          </w:p>
          <w:p w14:paraId="624F9B87" w14:textId="77777777" w:rsidR="00E14A85" w:rsidRPr="002904A3" w:rsidRDefault="006D3E70">
            <w:r w:rsidRPr="002904A3">
              <w:rPr>
                <w:cs/>
              </w:rPr>
              <w:t>ผลการนำเนินการ</w:t>
            </w:r>
            <w:r w:rsidRPr="002904A3">
              <w:t>: {result}</w:t>
            </w:r>
          </w:p>
        </w:tc>
        <w:tc>
          <w:tcPr>
            <w:tcW w:w="1615" w:type="dxa"/>
          </w:tcPr>
          <w:p w14:paraId="230E65D5" w14:textId="77777777" w:rsidR="00E14A85" w:rsidRPr="002904A3" w:rsidRDefault="00000000" w:rsidP="00771332">
            <w:r w:rsidRPr="002904A3">
              <w:t>{location}</w:t>
            </w:r>
          </w:p>
        </w:tc>
        <w:tc>
          <w:tcPr>
            <w:tcW w:w="1614" w:type="dxa"/>
          </w:tcPr>
          <w:p w14:paraId="7A656368" w14:textId="77777777" w:rsidR="00E14A85" w:rsidRPr="002904A3" w:rsidRDefault="00000000">
            <w:proofErr w:type="gramStart"/>
            <w:r w:rsidRPr="002904A3">
              <w:t>{executor}{/</w:t>
            </w:r>
            <w:proofErr w:type="gramEnd"/>
            <w:r w:rsidRPr="002904A3">
              <w:t>jobs}</w:t>
            </w:r>
          </w:p>
        </w:tc>
      </w:tr>
    </w:tbl>
    <w:p w14:paraId="0483E45D" w14:textId="77777777" w:rsidR="00D9502D" w:rsidRPr="002904A3" w:rsidRDefault="00D9502D" w:rsidP="00A134E6">
      <w:pPr>
        <w:pStyle w:val="Body"/>
        <w:rPr>
          <w:rFonts w:ascii="Angsana New" w:eastAsia="Times New Roman" w:hAnsi="Angsana New" w:cs="Angsana New"/>
          <w:color w:val="auto"/>
          <w:sz w:val="8"/>
          <w:szCs w:val="8"/>
          <w:lang w:bidi="th-TH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5850"/>
        <w:gridCol w:w="3600"/>
      </w:tblGrid>
      <w:tr w:rsidR="00055181" w:rsidRPr="002904A3" w14:paraId="08D63F6F" w14:textId="77777777" w:rsidTr="00DE45C1">
        <w:trPr>
          <w:trHeight w:val="2109"/>
        </w:trPr>
        <w:tc>
          <w:tcPr>
            <w:tcW w:w="5850" w:type="dxa"/>
          </w:tcPr>
          <w:p w14:paraId="52DC87AB" w14:textId="77777777" w:rsidR="002673CE" w:rsidRPr="002904A3" w:rsidRDefault="004A1DDF">
            <w:r w:rsidRPr="002904A3">
              <w:rPr>
                <w:cs/>
              </w:rPr>
              <w:t>หมายเหตุ</w:t>
            </w:r>
            <w:r w:rsidRPr="002904A3">
              <w:t>: {obstacles}</w:t>
            </w:r>
          </w:p>
        </w:tc>
        <w:tc>
          <w:tcPr>
            <w:tcW w:w="3600" w:type="dxa"/>
          </w:tcPr>
          <w:p w14:paraId="714D9AB0" w14:textId="77777777" w:rsidR="00151954" w:rsidRPr="002904A3" w:rsidRDefault="00151954" w:rsidP="00151954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สภาพอากาศ</w:t>
            </w:r>
          </w:p>
          <w:p w14:paraId="49343D89" w14:textId="239C9ABA" w:rsidR="00DE45C1" w:rsidRPr="002904A3" w:rsidRDefault="00DE45C1" w:rsidP="00830474">
            <w:pPr>
              <w:pStyle w:val="Body"/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noProof/>
                <w:color w:val="auto"/>
                <w:sz w:val="26"/>
                <w:szCs w:val="26"/>
                <w:lang w:val="th-TH" w:bidi="th-TH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25496D99" wp14:editId="1F3469E6">
                      <wp:simplePos x="0" y="0"/>
                      <wp:positionH relativeFrom="column">
                        <wp:posOffset>288583</wp:posOffset>
                      </wp:positionH>
                      <wp:positionV relativeFrom="paragraph">
                        <wp:posOffset>38100</wp:posOffset>
                      </wp:positionV>
                      <wp:extent cx="278295" cy="166977"/>
                      <wp:effectExtent l="0" t="0" r="26670" b="24130"/>
                      <wp:wrapNone/>
                      <wp:docPr id="154215559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295" cy="166977"/>
                                <a:chOff x="0" y="0"/>
                                <a:chExt cx="278295" cy="166977"/>
                              </a:xfrm>
                            </wpg:grpSpPr>
                            <wps:wsp>
                              <wps:cNvPr id="1594643375" name="Rectangle 2"/>
                              <wps:cNvSpPr/>
                              <wps:spPr>
                                <a:xfrm>
                                  <a:off x="0" y="0"/>
                                  <a:ext cx="278295" cy="1669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51088" name="Straight Connector 8"/>
                              <wps:cNvCnPr/>
                              <wps:spPr>
                                <a:xfrm flipH="1">
                                  <a:off x="18562" y="6838"/>
                                  <a:ext cx="243840" cy="12890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EFC31" id="Group 4" o:spid="_x0000_s1026" style="position:absolute;margin-left:22.7pt;margin-top:3pt;width:21.9pt;height:13.15pt;z-index:251681792" coordsize="278295,16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">
                      <v:rect id="Rectangle 2" o:spid="_x0000_s1027" style="position:absolute;width:278295;height:166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" fillcolor="white [3212]" strokecolor="black [3200]" strokeweight="1pt"/>
                      <v:line id="Straight Connector 8" o:spid="_x0000_s1028" style="position:absolute;flip:x;visibility:visible;mso-wrap-style:square" from="18562,6838" to="262402,135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" strokecolor="black [3213]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830474"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 xml:space="preserve"> </w:t>
            </w:r>
            <w:r w:rsidR="00830474" w:rsidRPr="00E96765">
              <w:rPr>
                <w:rFonts w:ascii="DejaVu Sans" w:eastAsia="Times New Roman" w:hAnsi="DejaVu Sans" w:cs="DejaVu Sans"/>
                <w:color w:val="auto"/>
                <w:sz w:val="26"/>
                <w:szCs w:val="26"/>
                <w:lang w:bidi="th-TH"/>
              </w:rPr>
              <w:t>{w1}</w:t>
            </w:r>
            <w:r w:rsidR="00D72F2E"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  <w:t xml:space="preserve">             </w:t>
            </w:r>
            <w:r w:rsidR="00A60710"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  <w:t xml:space="preserve">   </w:t>
            </w:r>
            <w:r w:rsidR="00151954"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 xml:space="preserve">ปลอดโปร่ง  </w:t>
            </w:r>
          </w:p>
          <w:p w14:paraId="74298450" w14:textId="4F18AA28" w:rsidR="00151954" w:rsidRPr="002904A3" w:rsidRDefault="00DE45C1" w:rsidP="00830474">
            <w:pPr>
              <w:pStyle w:val="Body"/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noProof/>
                <w:color w:val="auto"/>
                <w:sz w:val="26"/>
                <w:szCs w:val="26"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C104C87" wp14:editId="5DBDAF56">
                      <wp:simplePos x="0" y="0"/>
                      <wp:positionH relativeFrom="column">
                        <wp:posOffset>289218</wp:posOffset>
                      </wp:positionH>
                      <wp:positionV relativeFrom="paragraph">
                        <wp:posOffset>14947</wp:posOffset>
                      </wp:positionV>
                      <wp:extent cx="278295" cy="166977"/>
                      <wp:effectExtent l="0" t="0" r="26670" b="24130"/>
                      <wp:wrapNone/>
                      <wp:docPr id="77872486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295" cy="166977"/>
                              </a:xfrm>
                              <a:prstGeom prst="rect">
                                <a:avLst/>
                              </a:prstGeom>
                              <a:pattFill prst="smCheck">
                                <a:fgClr>
                                  <a:srgbClr val="FFFFFF"/>
                                </a:fgClr>
                                <a:bgClr>
                                  <a:schemeClr val="tx1"/>
                                </a:bgClr>
                              </a:patt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97787B" id="Rectangle 2" o:spid="_x0000_s1026" style="position:absolute;margin-left:22.75pt;margin-top:1.2pt;width:21.9pt;height:13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" strokecolor="black [3200]" strokeweight="1pt">
                      <v:fill r:id="rId11" o:title="" color2="black [3213]" type="pattern"/>
                    </v:rect>
                  </w:pict>
                </mc:Fallback>
              </mc:AlternateContent>
            </w: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  <w:t xml:space="preserve"> </w:t>
            </w:r>
            <w:r w:rsidR="00830474" w:rsidRPr="00E96765">
              <w:rPr>
                <w:rFonts w:ascii="DejaVu Sans" w:eastAsia="Times New Roman" w:hAnsi="DejaVu Sans" w:cs="DejaVu Sans"/>
                <w:color w:val="auto"/>
                <w:sz w:val="26"/>
                <w:szCs w:val="26"/>
                <w:lang w:bidi="th-TH"/>
              </w:rPr>
              <w:t>{w2}</w:t>
            </w: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 xml:space="preserve">             </w:t>
            </w:r>
            <w:r w:rsidR="00A60710">
              <w:rPr>
                <w:rFonts w:ascii="Angsana New" w:eastAsia="Times New Roman" w:hAnsi="Angsana New" w:cs="Angsana New" w:hint="cs"/>
                <w:color w:val="auto"/>
                <w:sz w:val="26"/>
                <w:szCs w:val="26"/>
                <w:cs/>
                <w:lang w:bidi="th-TH"/>
              </w:rPr>
              <w:t xml:space="preserve">   </w:t>
            </w:r>
            <w:r w:rsidR="00830474"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ฝนตก</w:t>
            </w:r>
          </w:p>
          <w:p w14:paraId="77C5DF34" w14:textId="3874E5FE" w:rsidR="00DE45C1" w:rsidRPr="002904A3" w:rsidRDefault="00DE45C1" w:rsidP="00830474">
            <w:pPr>
              <w:rPr>
                <w:sz w:val="26"/>
                <w:szCs w:val="26"/>
              </w:rPr>
            </w:pPr>
            <w:r w:rsidRPr="002904A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FE29A8" wp14:editId="0763EEAB">
                      <wp:simplePos x="0" y="0"/>
                      <wp:positionH relativeFrom="column">
                        <wp:posOffset>290733</wp:posOffset>
                      </wp:positionH>
                      <wp:positionV relativeFrom="paragraph">
                        <wp:posOffset>11430</wp:posOffset>
                      </wp:positionV>
                      <wp:extent cx="278130" cy="166370"/>
                      <wp:effectExtent l="0" t="0" r="26670" b="24130"/>
                      <wp:wrapNone/>
                      <wp:docPr id="211514188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130" cy="166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C969D3" id="Rectangle 2" o:spid="_x0000_s1026" style="position:absolute;margin-left:22.9pt;margin-top:.9pt;width:21.9pt;height:13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" fillcolor="black [3213]" strokecolor="black [3200]" strokeweight="1pt"/>
                  </w:pict>
                </mc:Fallback>
              </mc:AlternateContent>
            </w:r>
            <w:r w:rsidR="00830474" w:rsidRPr="002904A3">
              <w:rPr>
                <w:sz w:val="26"/>
                <w:szCs w:val="26"/>
                <w:cs/>
              </w:rPr>
              <w:t xml:space="preserve"> </w:t>
            </w:r>
            <w:r w:rsidR="00830474" w:rsidRPr="00E96765">
              <w:rPr>
                <w:rFonts w:ascii="DejaVu Sans" w:hAnsi="DejaVu Sans" w:cs="DejaVu Sans"/>
                <w:sz w:val="26"/>
                <w:szCs w:val="26"/>
              </w:rPr>
              <w:t>{w3}</w:t>
            </w:r>
            <w:r w:rsidR="00830474" w:rsidRPr="002904A3">
              <w:rPr>
                <w:sz w:val="26"/>
                <w:szCs w:val="26"/>
                <w:cs/>
              </w:rPr>
              <w:t xml:space="preserve">  </w:t>
            </w:r>
            <w:r w:rsidRPr="002904A3">
              <w:rPr>
                <w:sz w:val="26"/>
                <w:szCs w:val="26"/>
                <w:cs/>
              </w:rPr>
              <w:t xml:space="preserve">           </w:t>
            </w:r>
            <w:r w:rsidR="00A60710">
              <w:rPr>
                <w:rFonts w:hint="cs"/>
                <w:sz w:val="26"/>
                <w:szCs w:val="26"/>
                <w:cs/>
              </w:rPr>
              <w:t xml:space="preserve">   </w:t>
            </w:r>
            <w:r w:rsidR="00151954" w:rsidRPr="002904A3">
              <w:rPr>
                <w:sz w:val="26"/>
                <w:szCs w:val="26"/>
                <w:cs/>
              </w:rPr>
              <w:t>มีเมฆมาก</w:t>
            </w:r>
          </w:p>
          <w:p w14:paraId="7D10CEB0" w14:textId="41B0EC03" w:rsidR="0040602F" w:rsidRPr="002904A3" w:rsidRDefault="00DE45C1" w:rsidP="00830474">
            <w:r w:rsidRPr="002904A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7BF809" wp14:editId="205C5399">
                      <wp:simplePos x="0" y="0"/>
                      <wp:positionH relativeFrom="column">
                        <wp:posOffset>301576</wp:posOffset>
                      </wp:positionH>
                      <wp:positionV relativeFrom="paragraph">
                        <wp:posOffset>46990</wp:posOffset>
                      </wp:positionV>
                      <wp:extent cx="278130" cy="166370"/>
                      <wp:effectExtent l="0" t="0" r="26670" b="24130"/>
                      <wp:wrapNone/>
                      <wp:docPr id="200352426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130" cy="166370"/>
                              </a:xfrm>
                              <a:prstGeom prst="rect">
                                <a:avLst/>
                              </a:prstGeom>
                              <a:pattFill prst="ltVert">
                                <a:fgClr>
                                  <a:srgbClr val="FFFFFF"/>
                                </a:fgClr>
                                <a:bgClr>
                                  <a:schemeClr val="tx1"/>
                                </a:bgClr>
                              </a:patt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C898BC" id="Rectangle 2" o:spid="_x0000_s1026" style="position:absolute;margin-left:23.75pt;margin-top:3.7pt;width:21.9pt;height:13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" strokecolor="black [3200]" strokeweight="1pt">
                      <v:fill r:id="rId12" o:title="" color2="black [3213]" type="pattern"/>
                    </v:rect>
                  </w:pict>
                </mc:Fallback>
              </mc:AlternateContent>
            </w:r>
            <w:r w:rsidRPr="002904A3">
              <w:rPr>
                <w:sz w:val="26"/>
                <w:szCs w:val="26"/>
                <w:cs/>
              </w:rPr>
              <w:t xml:space="preserve"> </w:t>
            </w:r>
            <w:r w:rsidR="00830474" w:rsidRPr="00E96765">
              <w:rPr>
                <w:rFonts w:ascii="DejaVu Sans" w:hAnsi="DejaVu Sans" w:cs="DejaVu Sans"/>
                <w:sz w:val="26"/>
                <w:szCs w:val="26"/>
              </w:rPr>
              <w:t>{w4}</w:t>
            </w:r>
            <w:r w:rsidRPr="002904A3">
              <w:rPr>
                <w:sz w:val="26"/>
                <w:szCs w:val="26"/>
              </w:rPr>
              <w:t xml:space="preserve">             </w:t>
            </w:r>
            <w:r w:rsidR="00A60710">
              <w:rPr>
                <w:sz w:val="26"/>
                <w:szCs w:val="26"/>
              </w:rPr>
              <w:t xml:space="preserve">   </w:t>
            </w:r>
            <w:r w:rsidR="00151954" w:rsidRPr="002904A3">
              <w:rPr>
                <w:sz w:val="26"/>
                <w:szCs w:val="26"/>
                <w:cs/>
              </w:rPr>
              <w:t>ฝนตกหนัก</w:t>
            </w:r>
          </w:p>
        </w:tc>
      </w:tr>
    </w:tbl>
    <w:p w14:paraId="1E4C44CA" w14:textId="77777777" w:rsidR="00CA525F" w:rsidRPr="002904A3" w:rsidRDefault="00CA525F" w:rsidP="00A134E6">
      <w:pPr>
        <w:pStyle w:val="Body"/>
        <w:rPr>
          <w:rFonts w:ascii="Angsana New" w:eastAsia="Times New Roman" w:hAnsi="Angsana New" w:cs="Angsana New"/>
          <w:color w:val="auto"/>
          <w:sz w:val="28"/>
          <w:szCs w:val="28"/>
          <w:lang w:bidi="th-TH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2303"/>
        <w:gridCol w:w="1541"/>
        <w:gridCol w:w="805"/>
        <w:gridCol w:w="2839"/>
        <w:gridCol w:w="2231"/>
      </w:tblGrid>
      <w:tr w:rsidR="00E84A83" w:rsidRPr="002904A3" w14:paraId="5E308D2E" w14:textId="77777777" w:rsidTr="00FF3C7A">
        <w:trPr>
          <w:trHeight w:hRule="exact" w:val="288"/>
          <w:tblHeader/>
          <w:jc w:val="center"/>
        </w:trPr>
        <w:tc>
          <w:tcPr>
            <w:tcW w:w="599" w:type="dxa"/>
            <w:shd w:val="clear" w:color="auto" w:fill="DEEAF6" w:themeFill="accent5" w:themeFillTint="33"/>
          </w:tcPr>
          <w:p w14:paraId="6EF7CD73" w14:textId="77777777" w:rsidR="00110691" w:rsidRPr="002904A3" w:rsidRDefault="00110691" w:rsidP="0075080F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ลำดับ</w:t>
            </w:r>
          </w:p>
        </w:tc>
        <w:tc>
          <w:tcPr>
            <w:tcW w:w="3986" w:type="dxa"/>
            <w:shd w:val="clear" w:color="auto" w:fill="DEEAF6" w:themeFill="accent5" w:themeFillTint="33"/>
          </w:tcPr>
          <w:p w14:paraId="3391AD57" w14:textId="77777777" w:rsidR="00110691" w:rsidRPr="002904A3" w:rsidRDefault="00110691" w:rsidP="0075080F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  <w:t>Worker (</w:t>
            </w: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ผู้ปฏิบัติงาน</w:t>
            </w: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  <w:t>)</w:t>
            </w:r>
          </w:p>
        </w:tc>
        <w:tc>
          <w:tcPr>
            <w:tcW w:w="810" w:type="dxa"/>
            <w:shd w:val="clear" w:color="auto" w:fill="DEEAF6" w:themeFill="accent5" w:themeFillTint="33"/>
          </w:tcPr>
          <w:p w14:paraId="76B3A01E" w14:textId="77777777" w:rsidR="00110691" w:rsidRPr="002904A3" w:rsidRDefault="00110691" w:rsidP="0075080F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คน / วัน</w:t>
            </w:r>
          </w:p>
        </w:tc>
        <w:tc>
          <w:tcPr>
            <w:tcW w:w="1440" w:type="dxa"/>
            <w:shd w:val="clear" w:color="auto" w:fill="DEEAF6" w:themeFill="accent5" w:themeFillTint="33"/>
          </w:tcPr>
          <w:p w14:paraId="6412A3F8" w14:textId="77777777" w:rsidR="00110691" w:rsidRPr="002904A3" w:rsidRDefault="00C81156" w:rsidP="0075080F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ชื่อ</w:t>
            </w:r>
          </w:p>
        </w:tc>
        <w:tc>
          <w:tcPr>
            <w:tcW w:w="2610" w:type="dxa"/>
            <w:shd w:val="clear" w:color="auto" w:fill="DEEAF6" w:themeFill="accent5" w:themeFillTint="33"/>
          </w:tcPr>
          <w:p w14:paraId="3A2951B6" w14:textId="77777777" w:rsidR="00110691" w:rsidRPr="002904A3" w:rsidRDefault="00110691" w:rsidP="0075080F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6"/>
                <w:szCs w:val="26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6"/>
                <w:szCs w:val="26"/>
                <w:cs/>
                <w:lang w:bidi="th-TH"/>
              </w:rPr>
              <w:t>หมายเหตุ</w:t>
            </w:r>
          </w:p>
        </w:tc>
      </w:tr>
      <w:tr w:rsidR="002F6E35" w:rsidRPr="002904A3" w14:paraId="3E5F05BB" w14:textId="77777777">
        <w:trPr>
          <w:jc w:val="center"/>
        </w:trPr>
        <w:tc>
          <w:tcPr>
            <w:tcW w:w="599" w:type="dxa"/>
          </w:tcPr>
          <w:p w14:paraId="07A5044B" w14:textId="77777777" w:rsidR="002F6E35" w:rsidRPr="002904A3" w:rsidRDefault="00000000">
            <w:r w:rsidRPr="002904A3">
              <w:t>{#workerForemanFirst}1</w:t>
            </w:r>
          </w:p>
        </w:tc>
        <w:tc>
          <w:tcPr>
            <w:tcW w:w="3986" w:type="dxa"/>
          </w:tcPr>
          <w:p w14:paraId="60A257E8" w14:textId="77777777" w:rsidR="002F6E35" w:rsidRPr="002904A3" w:rsidRDefault="00000000">
            <w:proofErr w:type="spellStart"/>
            <w:r w:rsidRPr="002904A3">
              <w:t>ผู้จัดการ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ผู้ควบคุมงาน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โฟร์แมน</w:t>
            </w:r>
            <w:proofErr w:type="spellEnd"/>
          </w:p>
        </w:tc>
        <w:tc>
          <w:tcPr>
            <w:tcW w:w="810" w:type="dxa"/>
          </w:tcPr>
          <w:p w14:paraId="4F1354FE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33B07BD3" w14:textId="77777777" w:rsidR="002F6E35" w:rsidRPr="002904A3" w:rsidRDefault="00000000">
            <w:r w:rsidRPr="002904A3">
              <w:t>{name}{/</w:t>
            </w:r>
            <w:proofErr w:type="spellStart"/>
            <w:r w:rsidRPr="002904A3">
              <w:t>workerForemanFirst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 w:val="restart"/>
            <w:vAlign w:val="center"/>
          </w:tcPr>
          <w:p w14:paraId="148B288B" w14:textId="77777777" w:rsidR="002F6E35" w:rsidRPr="002904A3" w:rsidRDefault="00F97E8E">
            <w:r w:rsidRPr="00700A5B">
              <w:rPr>
                <w:rFonts w:ascii="DejaVu Sans" w:hAnsi="DejaVu Sans" w:cs="DejaVu Sans"/>
                <w:sz w:val="26"/>
                <w:szCs w:val="26"/>
              </w:rPr>
              <w:t>{wc1}</w:t>
            </w:r>
            <w:r w:rsidRPr="002904A3">
              <w:rPr>
                <w:sz w:val="26"/>
                <w:szCs w:val="26"/>
                <w:cs/>
              </w:rPr>
              <w:t xml:space="preserve"> </w:t>
            </w:r>
            <w:proofErr w:type="spellStart"/>
            <w:r w:rsidR="00A37B74" w:rsidRPr="002904A3">
              <w:t>อัตรา</w:t>
            </w:r>
            <w:r w:rsidR="006515D7" w:rsidRPr="002904A3">
              <w:t>พลเต็ม</w:t>
            </w:r>
            <w:proofErr w:type="spellEnd"/>
          </w:p>
          <w:p w14:paraId="399F1CA3" w14:textId="77777777" w:rsidR="006515D7" w:rsidRPr="00700A5B" w:rsidRDefault="00F97E8E">
            <w:pPr>
              <w:rPr>
                <w:rFonts w:ascii="DejaVu Sans" w:hAnsi="DejaVu Sans" w:cs="DejaVu Sans"/>
                <w:sz w:val="26"/>
                <w:szCs w:val="26"/>
              </w:rPr>
            </w:pPr>
            <w:r w:rsidRPr="00700A5B">
              <w:rPr>
                <w:rFonts w:ascii="DejaVu Sans" w:hAnsi="DejaVu Sans" w:cs="DejaVu Sans"/>
                <w:sz w:val="26"/>
                <w:szCs w:val="26"/>
              </w:rPr>
              <w:t>{wc2}</w:t>
            </w:r>
          </w:p>
          <w:p w14:paraId="281A5F46" w14:textId="77777777" w:rsidR="002F6E35" w:rsidRPr="002904A3" w:rsidRDefault="00A37B74">
            <w:proofErr w:type="spellStart"/>
            <w:proofErr w:type="gramStart"/>
            <w:r w:rsidRPr="002904A3">
              <w:t>อัตรากำลัง</w:t>
            </w:r>
            <w:proofErr w:type="spellEnd"/>
            <w:r w:rsidRPr="002904A3">
              <w:rPr>
                <w:cs/>
              </w:rPr>
              <w:t xml:space="preserve"> </w:t>
            </w:r>
            <w:r w:rsidRPr="002904A3">
              <w:t>{total} /</w:t>
            </w:r>
            <w:proofErr w:type="gramEnd"/>
            <w:r w:rsidRPr="002904A3">
              <w:t xml:space="preserve"> 13</w:t>
            </w:r>
          </w:p>
          <w:p w14:paraId="16C5D3E7" w14:textId="77777777" w:rsidR="002F6E35" w:rsidRPr="002904A3" w:rsidRDefault="00000000">
            <w:proofErr w:type="spellStart"/>
            <w:proofErr w:type="gramStart"/>
            <w:r w:rsidRPr="002904A3">
              <w:t>อื่นๆ</w:t>
            </w:r>
            <w:proofErr w:type="spellEnd"/>
            <w:r w:rsidRPr="002904A3">
              <w:t xml:space="preserve"> </w:t>
            </w:r>
            <w:r w:rsidR="004B2244" w:rsidRPr="002904A3">
              <w:t>:</w:t>
            </w:r>
            <w:proofErr w:type="gramEnd"/>
            <w:r w:rsidRPr="002904A3">
              <w:t>{</w:t>
            </w:r>
            <w:proofErr w:type="spellStart"/>
            <w:r w:rsidRPr="002904A3">
              <w:t>workerRemarkWrapped</w:t>
            </w:r>
            <w:proofErr w:type="spellEnd"/>
            <w:r w:rsidRPr="002904A3">
              <w:t>}</w:t>
            </w:r>
          </w:p>
        </w:tc>
      </w:tr>
      <w:tr w:rsidR="002F6E35" w:rsidRPr="002904A3" w14:paraId="09D20C9C" w14:textId="77777777">
        <w:trPr>
          <w:jc w:val="center"/>
        </w:trPr>
        <w:tc>
          <w:tcPr>
            <w:tcW w:w="599" w:type="dxa"/>
          </w:tcPr>
          <w:p w14:paraId="5E6BB557" w14:textId="77777777" w:rsidR="002F6E35" w:rsidRPr="002904A3" w:rsidRDefault="00000000">
            <w:r w:rsidRPr="002904A3">
              <w:t>{#workerForemanOthers}</w:t>
            </w:r>
          </w:p>
        </w:tc>
        <w:tc>
          <w:tcPr>
            <w:tcW w:w="3986" w:type="dxa"/>
          </w:tcPr>
          <w:p w14:paraId="6518C5B6" w14:textId="77777777" w:rsidR="002F6E35" w:rsidRPr="002904A3" w:rsidRDefault="002F6E35"/>
        </w:tc>
        <w:tc>
          <w:tcPr>
            <w:tcW w:w="810" w:type="dxa"/>
          </w:tcPr>
          <w:p w14:paraId="0265C1AB" w14:textId="77777777" w:rsidR="002F6E35" w:rsidRPr="002904A3" w:rsidRDefault="002F6E35"/>
        </w:tc>
        <w:tc>
          <w:tcPr>
            <w:tcW w:w="1440" w:type="dxa"/>
          </w:tcPr>
          <w:p w14:paraId="14C37BD7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workerForemanOthers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2A729BDC" w14:textId="77777777" w:rsidR="002F6E35" w:rsidRPr="002904A3" w:rsidRDefault="002F6E35"/>
        </w:tc>
      </w:tr>
      <w:tr w:rsidR="002F6E35" w:rsidRPr="002904A3" w14:paraId="7077C1D0" w14:textId="77777777">
        <w:trPr>
          <w:jc w:val="center"/>
        </w:trPr>
        <w:tc>
          <w:tcPr>
            <w:tcW w:w="599" w:type="dxa"/>
          </w:tcPr>
          <w:p w14:paraId="5A3A6D4D" w14:textId="77777777" w:rsidR="002F6E35" w:rsidRPr="002904A3" w:rsidRDefault="00000000">
            <w:r w:rsidRPr="002904A3">
              <w:t>{#workerElectricainFirst}2</w:t>
            </w:r>
          </w:p>
        </w:tc>
        <w:tc>
          <w:tcPr>
            <w:tcW w:w="3986" w:type="dxa"/>
          </w:tcPr>
          <w:p w14:paraId="0E7FF865" w14:textId="77777777" w:rsidR="002F6E35" w:rsidRPr="002904A3" w:rsidRDefault="00000000">
            <w:proofErr w:type="spellStart"/>
            <w:r w:rsidRPr="002904A3">
              <w:t>ช่างไฟฟ้า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อิเล็กทรอนิกส์</w:t>
            </w:r>
            <w:proofErr w:type="spellEnd"/>
          </w:p>
        </w:tc>
        <w:tc>
          <w:tcPr>
            <w:tcW w:w="810" w:type="dxa"/>
          </w:tcPr>
          <w:p w14:paraId="5E68F0DD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7AED34A2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workerElectricainFirst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79092FB2" w14:textId="77777777" w:rsidR="002F6E35" w:rsidRPr="002904A3" w:rsidRDefault="002F6E35"/>
        </w:tc>
      </w:tr>
      <w:tr w:rsidR="002F6E35" w:rsidRPr="002904A3" w14:paraId="58E1C35D" w14:textId="77777777">
        <w:trPr>
          <w:jc w:val="center"/>
        </w:trPr>
        <w:tc>
          <w:tcPr>
            <w:tcW w:w="599" w:type="dxa"/>
          </w:tcPr>
          <w:p w14:paraId="3D533609" w14:textId="77777777" w:rsidR="002F6E35" w:rsidRPr="002904A3" w:rsidRDefault="00000000">
            <w:r w:rsidRPr="002904A3">
              <w:t>{#workerElectricainOthers}</w:t>
            </w:r>
          </w:p>
        </w:tc>
        <w:tc>
          <w:tcPr>
            <w:tcW w:w="3986" w:type="dxa"/>
          </w:tcPr>
          <w:p w14:paraId="3C4CB948" w14:textId="77777777" w:rsidR="002F6E35" w:rsidRPr="002904A3" w:rsidRDefault="002F6E35"/>
        </w:tc>
        <w:tc>
          <w:tcPr>
            <w:tcW w:w="810" w:type="dxa"/>
          </w:tcPr>
          <w:p w14:paraId="666CD9F8" w14:textId="77777777" w:rsidR="002F6E35" w:rsidRPr="002904A3" w:rsidRDefault="002F6E35"/>
        </w:tc>
        <w:tc>
          <w:tcPr>
            <w:tcW w:w="1440" w:type="dxa"/>
          </w:tcPr>
          <w:p w14:paraId="78F2DEA0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workerElectricainOthers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185390AC" w14:textId="77777777" w:rsidR="002F6E35" w:rsidRPr="002904A3" w:rsidRDefault="002F6E35"/>
        </w:tc>
      </w:tr>
      <w:tr w:rsidR="002F6E35" w:rsidRPr="002904A3" w14:paraId="73A393AD" w14:textId="77777777">
        <w:trPr>
          <w:jc w:val="center"/>
        </w:trPr>
        <w:tc>
          <w:tcPr>
            <w:tcW w:w="599" w:type="dxa"/>
          </w:tcPr>
          <w:p w14:paraId="6810BF6B" w14:textId="77777777" w:rsidR="002F6E35" w:rsidRPr="002904A3" w:rsidRDefault="00000000">
            <w:r w:rsidRPr="002904A3">
              <w:t>{#workerITFirst}3</w:t>
            </w:r>
          </w:p>
        </w:tc>
        <w:tc>
          <w:tcPr>
            <w:tcW w:w="3986" w:type="dxa"/>
          </w:tcPr>
          <w:p w14:paraId="658C56A4" w14:textId="77777777" w:rsidR="002F6E35" w:rsidRPr="002904A3" w:rsidRDefault="00000000">
            <w:proofErr w:type="spellStart"/>
            <w:r w:rsidRPr="002904A3">
              <w:t>ช่างระบบสื่อสาร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ไอที</w:t>
            </w:r>
            <w:proofErr w:type="spellEnd"/>
          </w:p>
        </w:tc>
        <w:tc>
          <w:tcPr>
            <w:tcW w:w="810" w:type="dxa"/>
          </w:tcPr>
          <w:p w14:paraId="53E4CB8F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0B622211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workerITFirst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4EC195FB" w14:textId="77777777" w:rsidR="002F6E35" w:rsidRPr="002904A3" w:rsidRDefault="002F6E35"/>
        </w:tc>
      </w:tr>
      <w:tr w:rsidR="002F6E35" w:rsidRPr="002904A3" w14:paraId="1F490BCE" w14:textId="77777777">
        <w:trPr>
          <w:jc w:val="center"/>
        </w:trPr>
        <w:tc>
          <w:tcPr>
            <w:tcW w:w="599" w:type="dxa"/>
          </w:tcPr>
          <w:p w14:paraId="6565375A" w14:textId="77777777" w:rsidR="002F6E35" w:rsidRPr="002904A3" w:rsidRDefault="00000000">
            <w:r w:rsidRPr="002904A3">
              <w:t>{#workerITOthers}</w:t>
            </w:r>
          </w:p>
        </w:tc>
        <w:tc>
          <w:tcPr>
            <w:tcW w:w="3986" w:type="dxa"/>
          </w:tcPr>
          <w:p w14:paraId="770959EC" w14:textId="77777777" w:rsidR="002F6E35" w:rsidRPr="002904A3" w:rsidRDefault="002F6E35"/>
        </w:tc>
        <w:tc>
          <w:tcPr>
            <w:tcW w:w="810" w:type="dxa"/>
          </w:tcPr>
          <w:p w14:paraId="3CCBB7F5" w14:textId="77777777" w:rsidR="002F6E35" w:rsidRPr="002904A3" w:rsidRDefault="002F6E35"/>
        </w:tc>
        <w:tc>
          <w:tcPr>
            <w:tcW w:w="1440" w:type="dxa"/>
          </w:tcPr>
          <w:p w14:paraId="6E5D0A58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workerITOthers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0262B1BB" w14:textId="77777777" w:rsidR="002F6E35" w:rsidRPr="002904A3" w:rsidRDefault="002F6E35"/>
        </w:tc>
      </w:tr>
      <w:tr w:rsidR="002F6E35" w:rsidRPr="002904A3" w14:paraId="206F49E8" w14:textId="77777777">
        <w:trPr>
          <w:jc w:val="center"/>
        </w:trPr>
        <w:tc>
          <w:tcPr>
            <w:tcW w:w="599" w:type="dxa"/>
          </w:tcPr>
          <w:p w14:paraId="5056B282" w14:textId="77777777" w:rsidR="002F6E35" w:rsidRPr="002904A3" w:rsidRDefault="00000000">
            <w:r w:rsidRPr="002904A3">
              <w:t>{#workerMasonFirst}4</w:t>
            </w:r>
          </w:p>
        </w:tc>
        <w:tc>
          <w:tcPr>
            <w:tcW w:w="3986" w:type="dxa"/>
          </w:tcPr>
          <w:p w14:paraId="290AF973" w14:textId="77777777" w:rsidR="002F6E35" w:rsidRPr="002904A3" w:rsidRDefault="00000000">
            <w:proofErr w:type="spellStart"/>
            <w:r w:rsidRPr="002904A3">
              <w:t>ช่างปูน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ฉาบ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ก่ออิฐ</w:t>
            </w:r>
            <w:proofErr w:type="spellEnd"/>
          </w:p>
        </w:tc>
        <w:tc>
          <w:tcPr>
            <w:tcW w:w="810" w:type="dxa"/>
          </w:tcPr>
          <w:p w14:paraId="25106A8D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01D4586D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workerMasonFirst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4A50FFB9" w14:textId="77777777" w:rsidR="002F6E35" w:rsidRPr="002904A3" w:rsidRDefault="002F6E35"/>
        </w:tc>
      </w:tr>
      <w:tr w:rsidR="002F6E35" w:rsidRPr="002904A3" w14:paraId="11F234A1" w14:textId="77777777">
        <w:trPr>
          <w:jc w:val="center"/>
        </w:trPr>
        <w:tc>
          <w:tcPr>
            <w:tcW w:w="599" w:type="dxa"/>
          </w:tcPr>
          <w:p w14:paraId="687310C3" w14:textId="77777777" w:rsidR="002F6E35" w:rsidRPr="002904A3" w:rsidRDefault="00000000">
            <w:r w:rsidRPr="002904A3">
              <w:t>{#workerMasonOthers}</w:t>
            </w:r>
          </w:p>
        </w:tc>
        <w:tc>
          <w:tcPr>
            <w:tcW w:w="3986" w:type="dxa"/>
          </w:tcPr>
          <w:p w14:paraId="2156ED9F" w14:textId="77777777" w:rsidR="002F6E35" w:rsidRPr="002904A3" w:rsidRDefault="002F6E35"/>
        </w:tc>
        <w:tc>
          <w:tcPr>
            <w:tcW w:w="810" w:type="dxa"/>
          </w:tcPr>
          <w:p w14:paraId="1EE6AC01" w14:textId="77777777" w:rsidR="002F6E35" w:rsidRPr="002904A3" w:rsidRDefault="002F6E35"/>
        </w:tc>
        <w:tc>
          <w:tcPr>
            <w:tcW w:w="1440" w:type="dxa"/>
          </w:tcPr>
          <w:p w14:paraId="12616188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workerMasonOthers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3CE7569A" w14:textId="77777777" w:rsidR="002F6E35" w:rsidRPr="002904A3" w:rsidRDefault="002F6E35"/>
        </w:tc>
      </w:tr>
      <w:tr w:rsidR="002F6E35" w:rsidRPr="002904A3" w14:paraId="570A3119" w14:textId="77777777">
        <w:trPr>
          <w:jc w:val="center"/>
        </w:trPr>
        <w:tc>
          <w:tcPr>
            <w:tcW w:w="599" w:type="dxa"/>
          </w:tcPr>
          <w:p w14:paraId="13D9C06F" w14:textId="77777777" w:rsidR="002F6E35" w:rsidRPr="002904A3" w:rsidRDefault="00000000">
            <w:r w:rsidRPr="002904A3">
              <w:lastRenderedPageBreak/>
              <w:t>{#workerWelderFirst}5</w:t>
            </w:r>
          </w:p>
        </w:tc>
        <w:tc>
          <w:tcPr>
            <w:tcW w:w="3986" w:type="dxa"/>
          </w:tcPr>
          <w:p w14:paraId="23B821CA" w14:textId="77777777" w:rsidR="002F6E35" w:rsidRPr="002904A3" w:rsidRDefault="00000000">
            <w:proofErr w:type="spellStart"/>
            <w:r w:rsidRPr="002904A3">
              <w:t>ช่างเหล็ก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ช่างเชื่อม</w:t>
            </w:r>
            <w:proofErr w:type="spellEnd"/>
          </w:p>
        </w:tc>
        <w:tc>
          <w:tcPr>
            <w:tcW w:w="810" w:type="dxa"/>
          </w:tcPr>
          <w:p w14:paraId="69F51673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7A6B3255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workerWelderFirst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7D76F10B" w14:textId="77777777" w:rsidR="002F6E35" w:rsidRPr="002904A3" w:rsidRDefault="002F6E35"/>
        </w:tc>
      </w:tr>
      <w:tr w:rsidR="002F6E35" w:rsidRPr="002904A3" w14:paraId="050BB6D0" w14:textId="77777777">
        <w:trPr>
          <w:jc w:val="center"/>
        </w:trPr>
        <w:tc>
          <w:tcPr>
            <w:tcW w:w="599" w:type="dxa"/>
          </w:tcPr>
          <w:p w14:paraId="3D0A80E5" w14:textId="77777777" w:rsidR="002F6E35" w:rsidRPr="002904A3" w:rsidRDefault="00000000">
            <w:r w:rsidRPr="002904A3">
              <w:t>{#workerWelderOthers}</w:t>
            </w:r>
          </w:p>
        </w:tc>
        <w:tc>
          <w:tcPr>
            <w:tcW w:w="3986" w:type="dxa"/>
          </w:tcPr>
          <w:p w14:paraId="56FFB1D9" w14:textId="77777777" w:rsidR="002F6E35" w:rsidRPr="002904A3" w:rsidRDefault="002F6E35"/>
        </w:tc>
        <w:tc>
          <w:tcPr>
            <w:tcW w:w="810" w:type="dxa"/>
          </w:tcPr>
          <w:p w14:paraId="2A56B7D0" w14:textId="77777777" w:rsidR="002F6E35" w:rsidRPr="002904A3" w:rsidRDefault="002F6E35"/>
        </w:tc>
        <w:tc>
          <w:tcPr>
            <w:tcW w:w="1440" w:type="dxa"/>
          </w:tcPr>
          <w:p w14:paraId="5BD66234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workerWelderOthers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4A825535" w14:textId="77777777" w:rsidR="002F6E35" w:rsidRPr="002904A3" w:rsidRDefault="002F6E35"/>
        </w:tc>
      </w:tr>
      <w:tr w:rsidR="002F6E35" w:rsidRPr="002904A3" w14:paraId="6ED9ACC0" w14:textId="77777777">
        <w:trPr>
          <w:jc w:val="center"/>
        </w:trPr>
        <w:tc>
          <w:tcPr>
            <w:tcW w:w="599" w:type="dxa"/>
          </w:tcPr>
          <w:p w14:paraId="2D70F3E6" w14:textId="77777777" w:rsidR="002F6E35" w:rsidRPr="002904A3" w:rsidRDefault="00000000">
            <w:r w:rsidRPr="002904A3">
              <w:t>{#workerPlumberFirst}6</w:t>
            </w:r>
          </w:p>
        </w:tc>
        <w:tc>
          <w:tcPr>
            <w:tcW w:w="3986" w:type="dxa"/>
          </w:tcPr>
          <w:p w14:paraId="61498A15" w14:textId="77777777" w:rsidR="002F6E35" w:rsidRPr="002904A3" w:rsidRDefault="00000000">
            <w:proofErr w:type="spellStart"/>
            <w:r w:rsidRPr="002904A3">
              <w:t>ช่างงานสุขาภิบาล</w:t>
            </w:r>
            <w:proofErr w:type="spellEnd"/>
            <w:r w:rsidRPr="002904A3">
              <w:t xml:space="preserve"> / </w:t>
            </w:r>
            <w:proofErr w:type="spellStart"/>
            <w:r w:rsidRPr="002904A3">
              <w:t>งานปะปา</w:t>
            </w:r>
            <w:proofErr w:type="spellEnd"/>
          </w:p>
        </w:tc>
        <w:tc>
          <w:tcPr>
            <w:tcW w:w="810" w:type="dxa"/>
          </w:tcPr>
          <w:p w14:paraId="5D432510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73F1C40E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workerPlumberFirst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1CFB46D9" w14:textId="77777777" w:rsidR="002F6E35" w:rsidRPr="002904A3" w:rsidRDefault="002F6E35"/>
        </w:tc>
      </w:tr>
      <w:tr w:rsidR="002F6E35" w:rsidRPr="002904A3" w14:paraId="0A3AE31E" w14:textId="77777777">
        <w:trPr>
          <w:jc w:val="center"/>
        </w:trPr>
        <w:tc>
          <w:tcPr>
            <w:tcW w:w="599" w:type="dxa"/>
          </w:tcPr>
          <w:p w14:paraId="2FC52B40" w14:textId="77777777" w:rsidR="002F6E35" w:rsidRPr="002904A3" w:rsidRDefault="00000000">
            <w:r w:rsidRPr="002904A3">
              <w:t>{#workerPlumberOthers}</w:t>
            </w:r>
          </w:p>
        </w:tc>
        <w:tc>
          <w:tcPr>
            <w:tcW w:w="3986" w:type="dxa"/>
          </w:tcPr>
          <w:p w14:paraId="3A190680" w14:textId="77777777" w:rsidR="002F6E35" w:rsidRPr="002904A3" w:rsidRDefault="002F6E35"/>
        </w:tc>
        <w:tc>
          <w:tcPr>
            <w:tcW w:w="810" w:type="dxa"/>
          </w:tcPr>
          <w:p w14:paraId="6D1B2494" w14:textId="77777777" w:rsidR="002F6E35" w:rsidRPr="002904A3" w:rsidRDefault="002F6E35"/>
        </w:tc>
        <w:tc>
          <w:tcPr>
            <w:tcW w:w="1440" w:type="dxa"/>
          </w:tcPr>
          <w:p w14:paraId="455737ED" w14:textId="77777777" w:rsidR="002F6E35" w:rsidRPr="002904A3" w:rsidRDefault="00000000">
            <w:r w:rsidRPr="002904A3">
              <w:t>{name}{/</w:t>
            </w:r>
            <w:proofErr w:type="spellStart"/>
            <w:r w:rsidRPr="002904A3">
              <w:t>workerPlumberOthers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3E096A2C" w14:textId="77777777" w:rsidR="002F6E35" w:rsidRPr="002904A3" w:rsidRDefault="002F6E35"/>
        </w:tc>
      </w:tr>
      <w:tr w:rsidR="002F6E35" w:rsidRPr="002904A3" w14:paraId="2B3BE569" w14:textId="77777777">
        <w:trPr>
          <w:jc w:val="center"/>
        </w:trPr>
        <w:tc>
          <w:tcPr>
            <w:tcW w:w="599" w:type="dxa"/>
          </w:tcPr>
          <w:p w14:paraId="1027B42B" w14:textId="77777777" w:rsidR="002F6E35" w:rsidRPr="002904A3" w:rsidRDefault="00000000">
            <w:r w:rsidRPr="002904A3">
              <w:t>{#workerOtherFirst}7</w:t>
            </w:r>
          </w:p>
        </w:tc>
        <w:tc>
          <w:tcPr>
            <w:tcW w:w="3986" w:type="dxa"/>
          </w:tcPr>
          <w:p w14:paraId="5E3786EC" w14:textId="77777777" w:rsidR="002F6E35" w:rsidRPr="002904A3" w:rsidRDefault="00000000">
            <w:proofErr w:type="spellStart"/>
            <w:r w:rsidRPr="002904A3">
              <w:t>งานอื่นๆ</w:t>
            </w:r>
            <w:proofErr w:type="spellEnd"/>
          </w:p>
        </w:tc>
        <w:tc>
          <w:tcPr>
            <w:tcW w:w="810" w:type="dxa"/>
          </w:tcPr>
          <w:p w14:paraId="133FF982" w14:textId="77777777" w:rsidR="002F6E35" w:rsidRPr="002904A3" w:rsidRDefault="00000000">
            <w:r w:rsidRPr="002904A3">
              <w:t>{count}</w:t>
            </w:r>
          </w:p>
        </w:tc>
        <w:tc>
          <w:tcPr>
            <w:tcW w:w="1440" w:type="dxa"/>
          </w:tcPr>
          <w:p w14:paraId="1853A7AD" w14:textId="77777777" w:rsidR="002F6E35" w:rsidRPr="002904A3" w:rsidRDefault="00000000">
            <w:proofErr w:type="gramStart"/>
            <w:r w:rsidRPr="002904A3">
              <w:t>{name}{/</w:t>
            </w:r>
            <w:proofErr w:type="spellStart"/>
            <w:proofErr w:type="gramEnd"/>
            <w:r w:rsidRPr="002904A3">
              <w:t>workerOtherFirst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5C545B35" w14:textId="77777777" w:rsidR="002F6E35" w:rsidRPr="002904A3" w:rsidRDefault="002F6E35"/>
        </w:tc>
      </w:tr>
      <w:tr w:rsidR="002F6E35" w:rsidRPr="002904A3" w14:paraId="0D942BFE" w14:textId="77777777">
        <w:trPr>
          <w:jc w:val="center"/>
        </w:trPr>
        <w:tc>
          <w:tcPr>
            <w:tcW w:w="599" w:type="dxa"/>
          </w:tcPr>
          <w:p w14:paraId="33DCA8DD" w14:textId="77777777" w:rsidR="002F6E35" w:rsidRPr="002904A3" w:rsidRDefault="00000000">
            <w:r w:rsidRPr="002904A3">
              <w:t>{#workerOtherOthers}</w:t>
            </w:r>
          </w:p>
        </w:tc>
        <w:tc>
          <w:tcPr>
            <w:tcW w:w="3986" w:type="dxa"/>
          </w:tcPr>
          <w:p w14:paraId="3346F735" w14:textId="77777777" w:rsidR="002F6E35" w:rsidRPr="002904A3" w:rsidRDefault="002F6E35"/>
        </w:tc>
        <w:tc>
          <w:tcPr>
            <w:tcW w:w="810" w:type="dxa"/>
          </w:tcPr>
          <w:p w14:paraId="44868CB0" w14:textId="77777777" w:rsidR="002F6E35" w:rsidRPr="002904A3" w:rsidRDefault="002F6E35"/>
        </w:tc>
        <w:tc>
          <w:tcPr>
            <w:tcW w:w="1440" w:type="dxa"/>
          </w:tcPr>
          <w:p w14:paraId="78D00D02" w14:textId="77777777" w:rsidR="002F6E35" w:rsidRPr="002904A3" w:rsidRDefault="00000000">
            <w:r w:rsidRPr="002904A3">
              <w:t>{name}{/</w:t>
            </w:r>
            <w:proofErr w:type="spellStart"/>
            <w:r w:rsidRPr="002904A3">
              <w:t>workerOtherOthers</w:t>
            </w:r>
            <w:proofErr w:type="spellEnd"/>
            <w:r w:rsidRPr="002904A3">
              <w:t>}</w:t>
            </w:r>
          </w:p>
        </w:tc>
        <w:tc>
          <w:tcPr>
            <w:tcW w:w="2610" w:type="dxa"/>
            <w:vMerge/>
            <w:vAlign w:val="center"/>
          </w:tcPr>
          <w:p w14:paraId="608FF418" w14:textId="77777777" w:rsidR="002F6E35" w:rsidRPr="002904A3" w:rsidRDefault="002F6E35"/>
        </w:tc>
      </w:tr>
    </w:tbl>
    <w:p w14:paraId="086858A3" w14:textId="77777777" w:rsidR="00414C80" w:rsidRPr="002904A3" w:rsidRDefault="00414C80" w:rsidP="00FE5DAD">
      <w:pPr>
        <w:pStyle w:val="Body"/>
        <w:tabs>
          <w:tab w:val="left" w:pos="5529"/>
        </w:tabs>
        <w:rPr>
          <w:rFonts w:ascii="Angsana New" w:eastAsia="Times New Roman" w:hAnsi="Angsana New" w:cs="Angsana New"/>
          <w:color w:val="auto"/>
          <w:sz w:val="8"/>
          <w:szCs w:val="8"/>
          <w:lang w:bidi="th-TH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9508"/>
      </w:tblGrid>
      <w:tr w:rsidR="00995E7D" w:rsidRPr="002904A3" w14:paraId="46CFFE62" w14:textId="77777777" w:rsidTr="00CA44B7">
        <w:trPr>
          <w:trHeight w:hRule="exact" w:val="288"/>
          <w:tblHeader/>
        </w:trPr>
        <w:tc>
          <w:tcPr>
            <w:tcW w:w="9450" w:type="dxa"/>
            <w:shd w:val="clear" w:color="auto" w:fill="DEEAF6" w:themeFill="accent5" w:themeFillTint="33"/>
          </w:tcPr>
          <w:p w14:paraId="261D22E2" w14:textId="77777777" w:rsidR="00D86384" w:rsidRPr="002904A3" w:rsidRDefault="00471512" w:rsidP="00471512">
            <w:pPr>
              <w:pStyle w:val="Body"/>
              <w:jc w:val="center"/>
              <w:rPr>
                <w:rFonts w:ascii="Angsana New" w:eastAsia="Times New Roman" w:hAnsi="Angsana New" w:cs="Angsana New"/>
                <w:color w:val="auto"/>
                <w:sz w:val="24"/>
                <w:szCs w:val="24"/>
                <w:lang w:bidi="th-TH"/>
              </w:rPr>
            </w:pPr>
            <w:r w:rsidRPr="002904A3">
              <w:rPr>
                <w:rFonts w:ascii="Angsana New" w:eastAsia="Times New Roman" w:hAnsi="Angsana New" w:cs="Angsana New"/>
                <w:color w:val="auto"/>
                <w:sz w:val="24"/>
                <w:szCs w:val="24"/>
                <w:lang w:bidi="th-TH"/>
              </w:rPr>
              <w:t>Photo Report</w:t>
            </w:r>
            <w:r w:rsidR="00B32264" w:rsidRPr="002904A3">
              <w:rPr>
                <w:rFonts w:ascii="Angsana New" w:eastAsia="Times New Roman" w:hAnsi="Angsana New" w:cs="Angsana New"/>
                <w:color w:val="auto"/>
                <w:sz w:val="24"/>
                <w:szCs w:val="24"/>
                <w:lang w:bidi="th-TH"/>
              </w:rPr>
              <w:t xml:space="preserve"> (</w:t>
            </w:r>
            <w:r w:rsidR="00B32264" w:rsidRPr="002904A3">
              <w:rPr>
                <w:rFonts w:ascii="Angsana New" w:eastAsia="Times New Roman" w:hAnsi="Angsana New" w:cs="Angsana New"/>
                <w:color w:val="auto"/>
                <w:sz w:val="24"/>
                <w:szCs w:val="24"/>
                <w:cs/>
                <w:lang w:bidi="th-TH"/>
              </w:rPr>
              <w:t>รายงาน</w:t>
            </w:r>
            <w:r w:rsidR="009B4408" w:rsidRPr="002904A3">
              <w:rPr>
                <w:rFonts w:ascii="Angsana New" w:eastAsia="Times New Roman" w:hAnsi="Angsana New" w:cs="Angsana New"/>
                <w:color w:val="auto"/>
                <w:sz w:val="24"/>
                <w:szCs w:val="24"/>
                <w:cs/>
                <w:lang w:bidi="th-TH"/>
              </w:rPr>
              <w:t>รูปภาพ</w:t>
            </w:r>
            <w:r w:rsidR="00B32264" w:rsidRPr="002904A3">
              <w:rPr>
                <w:rFonts w:ascii="Angsana New" w:eastAsia="Times New Roman" w:hAnsi="Angsana New" w:cs="Angsana New"/>
                <w:color w:val="auto"/>
                <w:sz w:val="24"/>
                <w:szCs w:val="24"/>
                <w:lang w:bidi="th-TH"/>
              </w:rPr>
              <w:t>)</w:t>
            </w:r>
          </w:p>
        </w:tc>
      </w:tr>
      <w:tr w:rsidR="00471512" w:rsidRPr="002904A3" w14:paraId="66369B27" w14:textId="77777777" w:rsidTr="00955FFF">
        <w:trPr>
          <w:trHeight w:val="3706"/>
        </w:trPr>
        <w:tc>
          <w:tcPr>
            <w:tcW w:w="9450" w:type="dxa"/>
          </w:tcPr>
          <w:p w14:paraId="345EDDFA" w14:textId="77777777" w:rsidR="00F21D4B" w:rsidRPr="002904A3" w:rsidRDefault="00F21D4B" w:rsidP="00445EDB">
            <w:pPr>
              <w:pStyle w:val="Body"/>
              <w:jc w:val="center"/>
              <w:rPr>
                <w:rFonts w:ascii="Angsana New" w:hAnsi="Angsana New" w:cs="Angsana New"/>
                <w:noProof/>
                <w:lang w:bidi="th-TH"/>
              </w:rPr>
            </w:pPr>
          </w:p>
          <w:tbl>
            <w:tblPr>
              <w:tblStyle w:val="TableGrid"/>
              <w:tblW w:w="9282" w:type="dxa"/>
              <w:tblLook w:val="04A0" w:firstRow="1" w:lastRow="0" w:firstColumn="1" w:lastColumn="0" w:noHBand="0" w:noVBand="1"/>
            </w:tblPr>
            <w:tblGrid>
              <w:gridCol w:w="4888"/>
              <w:gridCol w:w="4394"/>
            </w:tblGrid>
            <w:tr w:rsidR="00F03E25" w:rsidRPr="002904A3" w14:paraId="340F5825" w14:textId="77777777" w:rsidTr="00F03E25">
              <w:tc>
                <w:tcPr>
                  <w:tcW w:w="4888" w:type="dxa"/>
                </w:tcPr>
                <w:p w14:paraId="36769AA2" w14:textId="65F6731E" w:rsidR="00F03E25" w:rsidRPr="002904A3" w:rsidRDefault="00AD0CE5" w:rsidP="00445EDB">
                  <w:pPr>
                    <w:pStyle w:val="Body"/>
                    <w:jc w:val="center"/>
                    <w:rPr>
                      <w:rFonts w:ascii="Angsana New" w:hAnsi="Angsana New" w:cs="Angsana New"/>
                      <w:noProof/>
                      <w:lang w:bidi="th-TH"/>
                    </w:rPr>
                  </w:pPr>
                  <w:proofErr w:type="gramStart"/>
                  <w:r w:rsidRPr="002904A3">
                    <w:rPr>
                      <w:rFonts w:ascii="Angsana New" w:hAnsi="Angsana New" w:cs="Angsana New"/>
                    </w:rPr>
                    <w:t>{#photoRows} {%</w:t>
                  </w:r>
                  <w:proofErr w:type="gramEnd"/>
                  <w:r w:rsidRPr="002904A3">
                    <w:rPr>
                      <w:rFonts w:ascii="Angsana New" w:hAnsi="Angsana New" w:cs="Angsana New"/>
                    </w:rPr>
                    <w:t>photo1}</w:t>
                  </w:r>
                </w:p>
              </w:tc>
              <w:tc>
                <w:tcPr>
                  <w:tcW w:w="4394" w:type="dxa"/>
                </w:tcPr>
                <w:p w14:paraId="7F171862" w14:textId="331A0139" w:rsidR="00F03E25" w:rsidRPr="002904A3" w:rsidRDefault="00AD0CE5" w:rsidP="00445EDB">
                  <w:pPr>
                    <w:pStyle w:val="Body"/>
                    <w:jc w:val="center"/>
                    <w:rPr>
                      <w:rFonts w:ascii="Angsana New" w:hAnsi="Angsana New" w:cs="Angsana New"/>
                      <w:noProof/>
                      <w:lang w:bidi="th-TH"/>
                    </w:rPr>
                  </w:pPr>
                  <w:r w:rsidRPr="002904A3">
                    <w:rPr>
                      <w:rFonts w:ascii="Angsana New" w:hAnsi="Angsana New" w:cs="Angsana New"/>
                    </w:rPr>
                    <w:t>{%photo2} {/</w:t>
                  </w:r>
                  <w:proofErr w:type="spellStart"/>
                  <w:r w:rsidRPr="002904A3">
                    <w:rPr>
                      <w:rFonts w:ascii="Angsana New" w:hAnsi="Angsana New" w:cs="Angsana New"/>
                    </w:rPr>
                    <w:t>photoRows</w:t>
                  </w:r>
                  <w:proofErr w:type="spellEnd"/>
                  <w:r w:rsidRPr="002904A3">
                    <w:rPr>
                      <w:rFonts w:ascii="Angsana New" w:hAnsi="Angsana New" w:cs="Angsana New"/>
                    </w:rPr>
                    <w:t>}</w:t>
                  </w:r>
                </w:p>
              </w:tc>
            </w:tr>
          </w:tbl>
          <w:p w14:paraId="739996AF" w14:textId="77777777" w:rsidR="00D50274" w:rsidRPr="002904A3" w:rsidRDefault="00D50274" w:rsidP="00445EDB">
            <w:pPr>
              <w:pStyle w:val="Body"/>
              <w:jc w:val="center"/>
              <w:rPr>
                <w:rFonts w:ascii="Angsana New" w:hAnsi="Angsana New" w:cs="Angsana New"/>
                <w:noProof/>
                <w:lang w:bidi="th-TH"/>
              </w:rPr>
            </w:pPr>
          </w:p>
        </w:tc>
      </w:tr>
    </w:tbl>
    <w:p w14:paraId="57EB1071" w14:textId="08C230A6" w:rsidR="002E496D" w:rsidRPr="002904A3" w:rsidRDefault="00CD7D6B" w:rsidP="002E496D">
      <w:r w:rsidRPr="002904A3">
        <w:rPr>
          <w:cs/>
        </w:rPr>
        <w:t xml:space="preserve">สิ่งที่แนบมาด้วย </w:t>
      </w:r>
      <w:r w:rsidR="00F742CE" w:rsidRPr="00700A5B">
        <w:rPr>
          <w:rFonts w:ascii="DejaVu Sans" w:hAnsi="DejaVu Sans" w:cs="DejaVu Sans"/>
        </w:rPr>
        <w:t>{A0}</w:t>
      </w:r>
      <w:r w:rsidR="001C0D7B" w:rsidRPr="002904A3">
        <w:rPr>
          <w:cs/>
        </w:rPr>
        <w:t xml:space="preserve"> ไม่มี</w:t>
      </w:r>
      <w:r w:rsidR="00F742CE" w:rsidRPr="002904A3">
        <w:rPr>
          <w:cs/>
        </w:rPr>
        <w:t xml:space="preserve"> </w:t>
      </w:r>
      <w:r w:rsidR="00F742CE" w:rsidRPr="00700A5B">
        <w:rPr>
          <w:rFonts w:ascii="DejaVu Sans" w:hAnsi="DejaVu Sans" w:cs="DejaVu Sans"/>
        </w:rPr>
        <w:t>{</w:t>
      </w:r>
      <w:proofErr w:type="spellStart"/>
      <w:r w:rsidR="00A87C51" w:rsidRPr="00700A5B">
        <w:rPr>
          <w:rFonts w:ascii="DejaVu Sans" w:hAnsi="DejaVu Sans" w:cs="DejaVu Sans"/>
        </w:rPr>
        <w:t>hasAttachment</w:t>
      </w:r>
      <w:proofErr w:type="spellEnd"/>
      <w:r w:rsidR="00F742CE" w:rsidRPr="00700A5B">
        <w:rPr>
          <w:rFonts w:ascii="DejaVu Sans" w:hAnsi="DejaVu Sans" w:cs="DejaVu Sans"/>
        </w:rPr>
        <w:t>}</w:t>
      </w:r>
      <w:r w:rsidR="001C0D7B" w:rsidRPr="002904A3">
        <w:rPr>
          <w:cs/>
        </w:rPr>
        <w:t xml:space="preserve"> เอกสาร </w:t>
      </w:r>
      <w:r w:rsidR="00F742CE" w:rsidRPr="00700A5B">
        <w:rPr>
          <w:rFonts w:ascii="DejaVu Sans" w:hAnsi="DejaVu Sans" w:cs="DejaVu Sans"/>
        </w:rPr>
        <w:t>{A2}</w:t>
      </w:r>
      <w:r w:rsidR="001C0D7B" w:rsidRPr="002904A3">
        <w:rPr>
          <w:cs/>
        </w:rPr>
        <w:t xml:space="preserve"> ภาพประกอบ</w:t>
      </w:r>
    </w:p>
    <w:p w14:paraId="6FE2A0C1" w14:textId="77777777" w:rsidR="00CD3107" w:rsidRPr="002904A3" w:rsidRDefault="00CD3107" w:rsidP="002E496D"/>
    <w:p w14:paraId="643E06EB" w14:textId="77777777" w:rsidR="00D96717" w:rsidRPr="002904A3" w:rsidRDefault="00D96717" w:rsidP="002E496D">
      <w:pPr>
        <w:rPr>
          <w:cs/>
        </w:rPr>
      </w:pPr>
    </w:p>
    <w:tbl>
      <w:tblPr>
        <w:tblStyle w:val="TableGrid"/>
        <w:tblW w:w="9412" w:type="dxa"/>
        <w:tblInd w:w="-147" w:type="dxa"/>
        <w:tblLook w:val="04A0" w:firstRow="1" w:lastRow="0" w:firstColumn="1" w:lastColumn="0" w:noHBand="0" w:noVBand="1"/>
      </w:tblPr>
      <w:tblGrid>
        <w:gridCol w:w="4706"/>
        <w:gridCol w:w="4706"/>
      </w:tblGrid>
      <w:tr w:rsidR="00D96717" w:rsidRPr="002904A3" w14:paraId="1918586D" w14:textId="77777777" w:rsidTr="00D96717">
        <w:tc>
          <w:tcPr>
            <w:tcW w:w="4706" w:type="dxa"/>
          </w:tcPr>
          <w:p w14:paraId="3A9C5A7C" w14:textId="77777777" w:rsidR="00D96717" w:rsidRPr="002904A3" w:rsidRDefault="00D96717" w:rsidP="00D9671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รายงานโดย</w:t>
            </w:r>
          </w:p>
          <w:p w14:paraId="1B481D38" w14:textId="77777777" w:rsidR="00D96717" w:rsidRPr="002904A3" w:rsidRDefault="00D96717" w:rsidP="00D96717">
            <w:pPr>
              <w:rPr>
                <w:b/>
                <w:bCs/>
              </w:rPr>
            </w:pPr>
          </w:p>
          <w:p w14:paraId="5EA0B176" w14:textId="4A540D3A" w:rsidR="00D96717" w:rsidRPr="002904A3" w:rsidRDefault="007453B7" w:rsidP="00D9671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</w:rPr>
              <w:t>{%</w:t>
            </w:r>
            <w:proofErr w:type="spellStart"/>
            <w:r w:rsidR="008966EE" w:rsidRPr="002904A3">
              <w:rPr>
                <w:b/>
                <w:bCs/>
              </w:rPr>
              <w:t>reportedBySig</w:t>
            </w:r>
            <w:proofErr w:type="spellEnd"/>
            <w:r w:rsidRPr="002904A3">
              <w:rPr>
                <w:b/>
                <w:bCs/>
              </w:rPr>
              <w:t>}</w:t>
            </w:r>
          </w:p>
          <w:p w14:paraId="55C4DE19" w14:textId="77777777" w:rsidR="00D96717" w:rsidRPr="002904A3" w:rsidRDefault="00D96717" w:rsidP="00D9671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ผู้จัดการ / ผู้ควบคุมงาน / โฟร์แมน</w:t>
            </w:r>
          </w:p>
        </w:tc>
        <w:tc>
          <w:tcPr>
            <w:tcW w:w="4706" w:type="dxa"/>
          </w:tcPr>
          <w:p w14:paraId="7C8943F0" w14:textId="77777777" w:rsidR="00D96717" w:rsidRPr="002904A3" w:rsidRDefault="00D96717" w:rsidP="00D9671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  <w:cs/>
              </w:rPr>
              <w:t>ตรวจสอบโดย</w:t>
            </w:r>
          </w:p>
          <w:p w14:paraId="39004CBE" w14:textId="77777777" w:rsidR="00D96717" w:rsidRPr="002904A3" w:rsidRDefault="00D96717" w:rsidP="00D96717">
            <w:pPr>
              <w:jc w:val="center"/>
              <w:rPr>
                <w:b/>
                <w:bCs/>
              </w:rPr>
            </w:pPr>
          </w:p>
          <w:p w14:paraId="5B8CE6EB" w14:textId="4F947D4A" w:rsidR="00D96717" w:rsidRPr="002904A3" w:rsidRDefault="00D96717" w:rsidP="00C13ADF">
            <w:pPr>
              <w:jc w:val="center"/>
              <w:rPr>
                <w:b/>
                <w:bCs/>
                <w:cs/>
              </w:rPr>
            </w:pPr>
            <w:r w:rsidRPr="002904A3">
              <w:rPr>
                <w:b/>
                <w:bCs/>
                <w:cs/>
              </w:rPr>
              <w:t>นาย</w:t>
            </w:r>
            <w:r w:rsidR="007453B7" w:rsidRPr="002904A3">
              <w:rPr>
                <w:b/>
                <w:bCs/>
                <w:cs/>
              </w:rPr>
              <w:t>/นาง</w:t>
            </w:r>
          </w:p>
          <w:p w14:paraId="4783B3AA" w14:textId="77777777" w:rsidR="00D96717" w:rsidRPr="002904A3" w:rsidRDefault="00D96717" w:rsidP="00D96717">
            <w:pPr>
              <w:jc w:val="center"/>
              <w:rPr>
                <w:b/>
                <w:bCs/>
              </w:rPr>
            </w:pPr>
            <w:r w:rsidRPr="002904A3">
              <w:rPr>
                <w:b/>
                <w:bCs/>
              </w:rPr>
              <w:t>--------------------------------------------------------------------</w:t>
            </w:r>
          </w:p>
          <w:p w14:paraId="229068FC" w14:textId="77777777" w:rsidR="00D96717" w:rsidRPr="002904A3" w:rsidRDefault="00D96717" w:rsidP="00DA0F1F">
            <w:pPr>
              <w:jc w:val="center"/>
              <w:rPr>
                <w:b/>
                <w:bCs/>
                <w:cs/>
              </w:rPr>
            </w:pPr>
            <w:r w:rsidRPr="002904A3">
              <w:rPr>
                <w:b/>
                <w:bCs/>
                <w:cs/>
              </w:rPr>
              <w:t xml:space="preserve">ผู้จัดการฝ่าย / </w:t>
            </w:r>
            <w:r w:rsidRPr="002904A3">
              <w:rPr>
                <w:b/>
                <w:bCs/>
              </w:rPr>
              <w:t>PM / P</w:t>
            </w:r>
            <w:r w:rsidR="00C13ADF" w:rsidRPr="002904A3">
              <w:rPr>
                <w:b/>
                <w:bCs/>
              </w:rPr>
              <w:t>M</w:t>
            </w:r>
            <w:r w:rsidRPr="002904A3">
              <w:rPr>
                <w:b/>
                <w:bCs/>
              </w:rPr>
              <w:t>O</w:t>
            </w:r>
          </w:p>
        </w:tc>
      </w:tr>
    </w:tbl>
    <w:p w14:paraId="54FE8431" w14:textId="77777777" w:rsidR="002B720C" w:rsidRPr="002904A3" w:rsidRDefault="002B720C"/>
    <w:sectPr w:rsidR="002B720C" w:rsidRPr="002904A3" w:rsidSect="001C19B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900" w:right="1275" w:bottom="142" w:left="1530" w:header="180" w:footer="11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3C25" w14:textId="77777777" w:rsidR="00616F70" w:rsidRPr="007272D4" w:rsidRDefault="00616F70">
      <w:pPr>
        <w:rPr>
          <w:sz w:val="25"/>
          <w:szCs w:val="25"/>
        </w:rPr>
      </w:pPr>
      <w:r w:rsidRPr="007272D4">
        <w:rPr>
          <w:sz w:val="25"/>
          <w:szCs w:val="25"/>
        </w:rPr>
        <w:separator/>
      </w:r>
    </w:p>
  </w:endnote>
  <w:endnote w:type="continuationSeparator" w:id="0">
    <w:p w14:paraId="7CB1B248" w14:textId="77777777" w:rsidR="00616F70" w:rsidRPr="007272D4" w:rsidRDefault="00616F70">
      <w:pPr>
        <w:rPr>
          <w:sz w:val="25"/>
          <w:szCs w:val="25"/>
        </w:rPr>
      </w:pPr>
      <w:r w:rsidRPr="007272D4">
        <w:rPr>
          <w:sz w:val="25"/>
          <w:szCs w:val="25"/>
        </w:rPr>
        <w:continuationSeparator/>
      </w:r>
    </w:p>
  </w:endnote>
  <w:endnote w:type="continuationNotice" w:id="1">
    <w:p w14:paraId="60AF7EE9" w14:textId="77777777" w:rsidR="00616F70" w:rsidRDefault="00616F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5EB5" w14:textId="77777777" w:rsidR="008446FD" w:rsidRDefault="008446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39026688" w14:paraId="5500EC00" w14:textId="77777777" w:rsidTr="39026688">
      <w:trPr>
        <w:trHeight w:val="300"/>
      </w:trPr>
      <w:tc>
        <w:tcPr>
          <w:tcW w:w="3030" w:type="dxa"/>
        </w:tcPr>
        <w:p w14:paraId="0182C2B9" w14:textId="77777777" w:rsidR="39026688" w:rsidRDefault="39026688" w:rsidP="39026688">
          <w:pPr>
            <w:pStyle w:val="Header"/>
            <w:ind w:left="-115"/>
          </w:pPr>
        </w:p>
      </w:tc>
      <w:tc>
        <w:tcPr>
          <w:tcW w:w="3030" w:type="dxa"/>
        </w:tcPr>
        <w:p w14:paraId="1074D407" w14:textId="77777777" w:rsidR="39026688" w:rsidRDefault="39026688" w:rsidP="39026688">
          <w:pPr>
            <w:pStyle w:val="Header"/>
            <w:jc w:val="center"/>
          </w:pPr>
        </w:p>
      </w:tc>
      <w:tc>
        <w:tcPr>
          <w:tcW w:w="3030" w:type="dxa"/>
        </w:tcPr>
        <w:p w14:paraId="6CF6D972" w14:textId="77777777" w:rsidR="39026688" w:rsidRDefault="39026688" w:rsidP="39026688">
          <w:pPr>
            <w:pStyle w:val="Header"/>
            <w:ind w:right="-115"/>
            <w:jc w:val="right"/>
          </w:pPr>
        </w:p>
      </w:tc>
    </w:tr>
  </w:tbl>
  <w:p w14:paraId="1F6AAEB8" w14:textId="77777777" w:rsidR="39026688" w:rsidRDefault="39026688" w:rsidP="390266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0E37" w14:textId="77777777" w:rsidR="008446FD" w:rsidRDefault="00844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993B" w14:textId="77777777" w:rsidR="00616F70" w:rsidRPr="007272D4" w:rsidRDefault="00616F70">
      <w:pPr>
        <w:rPr>
          <w:sz w:val="25"/>
          <w:szCs w:val="25"/>
        </w:rPr>
      </w:pPr>
      <w:r w:rsidRPr="007272D4">
        <w:rPr>
          <w:sz w:val="25"/>
          <w:szCs w:val="25"/>
        </w:rPr>
        <w:separator/>
      </w:r>
    </w:p>
  </w:footnote>
  <w:footnote w:type="continuationSeparator" w:id="0">
    <w:p w14:paraId="1EE78645" w14:textId="77777777" w:rsidR="00616F70" w:rsidRPr="007272D4" w:rsidRDefault="00616F70">
      <w:pPr>
        <w:rPr>
          <w:sz w:val="25"/>
          <w:szCs w:val="25"/>
        </w:rPr>
      </w:pPr>
      <w:r w:rsidRPr="007272D4">
        <w:rPr>
          <w:sz w:val="25"/>
          <w:szCs w:val="25"/>
        </w:rPr>
        <w:continuationSeparator/>
      </w:r>
    </w:p>
  </w:footnote>
  <w:footnote w:type="continuationNotice" w:id="1">
    <w:p w14:paraId="0C3C20F2" w14:textId="77777777" w:rsidR="00616F70" w:rsidRDefault="00616F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3E67" w14:textId="77777777" w:rsidR="008446FD" w:rsidRDefault="008446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459" w:type="dxa"/>
      <w:tblLayout w:type="fixed"/>
      <w:tblLook w:val="0000" w:firstRow="0" w:lastRow="0" w:firstColumn="0" w:lastColumn="0" w:noHBand="0" w:noVBand="0"/>
    </w:tblPr>
    <w:tblGrid>
      <w:gridCol w:w="2694"/>
      <w:gridCol w:w="7484"/>
    </w:tblGrid>
    <w:tr w:rsidR="00BB3F4B" w:rsidRPr="00B96DC5" w14:paraId="0D885FD0" w14:textId="77777777" w:rsidTr="00D6249F">
      <w:trPr>
        <w:trHeight w:val="1530"/>
      </w:trPr>
      <w:tc>
        <w:tcPr>
          <w:tcW w:w="2694" w:type="dxa"/>
        </w:tcPr>
        <w:p w14:paraId="3289B480" w14:textId="76E1DF3E" w:rsidR="008446FD" w:rsidRPr="008446FD" w:rsidRDefault="00424AAB" w:rsidP="008446FD">
          <w:pPr>
            <w:pStyle w:val="Header"/>
            <w:ind w:right="877"/>
            <w:jc w:val="both"/>
            <w:rPr>
              <w:noProof/>
              <w:sz w:val="25"/>
              <w:szCs w:val="25"/>
            </w:rPr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1A228C3A" wp14:editId="2C6F4CE7">
                <wp:simplePos x="0" y="0"/>
                <wp:positionH relativeFrom="column">
                  <wp:posOffset>636849</wp:posOffset>
                </wp:positionH>
                <wp:positionV relativeFrom="paragraph">
                  <wp:posOffset>186243</wp:posOffset>
                </wp:positionV>
                <wp:extent cx="545465" cy="632460"/>
                <wp:effectExtent l="0" t="0" r="6985" b="0"/>
                <wp:wrapNone/>
                <wp:docPr id="4" name="Picture 4" descr="logo J-Pa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J-Par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465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B327EA3" w14:textId="207D02D1" w:rsidR="008446FD" w:rsidRDefault="00FC4392" w:rsidP="008446FD">
          <w:r>
            <w:t>{%CL}</w:t>
          </w:r>
        </w:p>
        <w:p w14:paraId="2186B4A6" w14:textId="4EC87CE0" w:rsidR="008446FD" w:rsidRPr="008446FD" w:rsidRDefault="008446FD" w:rsidP="008446FD"/>
      </w:tc>
      <w:tc>
        <w:tcPr>
          <w:tcW w:w="7484" w:type="dxa"/>
        </w:tcPr>
        <w:p w14:paraId="47CD1560" w14:textId="77777777" w:rsidR="00E95BF1" w:rsidRDefault="00BB3F4B" w:rsidP="00E95BF1">
          <w:pPr>
            <w:pStyle w:val="NormalWeb"/>
            <w:spacing w:before="0" w:beforeAutospacing="0" w:after="0" w:afterAutospacing="0"/>
            <w:jc w:val="right"/>
            <w:rPr>
              <w:b/>
              <w:bCs/>
              <w:sz w:val="20"/>
              <w:szCs w:val="20"/>
            </w:rPr>
          </w:pPr>
          <w:r w:rsidRPr="00B96DC5">
            <w:rPr>
              <w:rFonts w:hint="cs"/>
              <w:b/>
              <w:bCs/>
              <w:sz w:val="20"/>
              <w:szCs w:val="20"/>
              <w:cs/>
            </w:rPr>
            <w:t xml:space="preserve"> </w:t>
          </w:r>
        </w:p>
        <w:p w14:paraId="21B9F23F" w14:textId="77777777" w:rsidR="00BB3F4B" w:rsidRPr="00B96DC5" w:rsidRDefault="00BB3F4B" w:rsidP="0051516E">
          <w:pPr>
            <w:pStyle w:val="NormalWeb"/>
            <w:spacing w:before="0" w:beforeAutospacing="0" w:after="0" w:afterAutospacing="0"/>
            <w:jc w:val="right"/>
            <w:rPr>
              <w:sz w:val="16"/>
              <w:szCs w:val="16"/>
            </w:rPr>
          </w:pPr>
          <w:r w:rsidRPr="00B96DC5">
            <w:rPr>
              <w:rFonts w:hint="cs"/>
              <w:b/>
              <w:bCs/>
              <w:sz w:val="20"/>
              <w:szCs w:val="20"/>
              <w:cs/>
            </w:rPr>
            <w:t xml:space="preserve"> </w:t>
          </w:r>
          <w:r w:rsidRPr="00B96DC5">
            <w:rPr>
              <w:b/>
              <w:bCs/>
              <w:sz w:val="20"/>
              <w:szCs w:val="20"/>
              <w:cs/>
            </w:rPr>
            <w:t xml:space="preserve">บริษัท </w:t>
          </w:r>
          <w:r w:rsidRPr="00B96DC5">
            <w:rPr>
              <w:rFonts w:hint="cs"/>
              <w:b/>
              <w:bCs/>
              <w:sz w:val="20"/>
              <w:szCs w:val="20"/>
              <w:cs/>
            </w:rPr>
            <w:t>เจนก้องไกล</w:t>
          </w:r>
          <w:r w:rsidRPr="00B96DC5">
            <w:rPr>
              <w:b/>
              <w:bCs/>
              <w:sz w:val="20"/>
              <w:szCs w:val="20"/>
              <w:cs/>
            </w:rPr>
            <w:t xml:space="preserve"> จำกัด</w:t>
          </w:r>
          <w:r w:rsidR="00E95BF1">
            <w:rPr>
              <w:rFonts w:hint="cs"/>
              <w:b/>
              <w:bCs/>
              <w:sz w:val="20"/>
              <w:szCs w:val="20"/>
              <w:cs/>
            </w:rPr>
            <w:t xml:space="preserve"> (มหาชน)</w:t>
          </w:r>
          <w:r w:rsidRPr="00B96DC5">
            <w:rPr>
              <w:sz w:val="20"/>
              <w:szCs w:val="20"/>
            </w:rPr>
            <w:br/>
          </w:r>
          <w:r w:rsidR="00E95BF1">
            <w:rPr>
              <w:rFonts w:hint="cs"/>
              <w:sz w:val="16"/>
              <w:szCs w:val="16"/>
              <w:cs/>
            </w:rPr>
            <w:t xml:space="preserve"> </w:t>
          </w:r>
          <w:r w:rsidRPr="00B96DC5">
            <w:rPr>
              <w:rFonts w:hint="cs"/>
              <w:sz w:val="16"/>
              <w:szCs w:val="16"/>
              <w:cs/>
            </w:rPr>
            <w:t>944</w:t>
          </w:r>
          <w:r w:rsidRPr="00B96DC5">
            <w:rPr>
              <w:sz w:val="16"/>
              <w:szCs w:val="16"/>
            </w:rPr>
            <w:t xml:space="preserve"> </w:t>
          </w:r>
          <w:r w:rsidRPr="00B96DC5">
            <w:rPr>
              <w:rFonts w:hint="cs"/>
              <w:sz w:val="16"/>
              <w:szCs w:val="16"/>
              <w:cs/>
            </w:rPr>
            <w:t xml:space="preserve">อาคารมิตรทาวน์ ออฟฟิศทาวเวอร์ ห้อง 1110 ชั้น 11 </w:t>
          </w:r>
        </w:p>
        <w:p w14:paraId="758F23B7" w14:textId="77777777" w:rsidR="007F2BEE" w:rsidRDefault="00BB3F4B" w:rsidP="00B96DC5">
          <w:pPr>
            <w:pStyle w:val="NormalWeb"/>
            <w:spacing w:before="0" w:beforeAutospacing="0" w:after="0" w:afterAutospacing="0"/>
            <w:jc w:val="right"/>
            <w:rPr>
              <w:sz w:val="16"/>
              <w:szCs w:val="16"/>
            </w:rPr>
          </w:pPr>
          <w:r w:rsidRPr="00B96DC5">
            <w:rPr>
              <w:rFonts w:hint="cs"/>
              <w:sz w:val="16"/>
              <w:szCs w:val="16"/>
              <w:cs/>
            </w:rPr>
            <w:t xml:space="preserve">ถนนพระราม 4 แขวงวังใหม่ เขตปทุมวัน กรุงเทพฯ </w:t>
          </w:r>
          <w:r w:rsidRPr="00B96DC5">
            <w:rPr>
              <w:sz w:val="16"/>
              <w:szCs w:val="16"/>
            </w:rPr>
            <w:br/>
          </w:r>
          <w:r w:rsidRPr="00B96DC5">
            <w:rPr>
              <w:sz w:val="16"/>
              <w:szCs w:val="16"/>
              <w:cs/>
            </w:rPr>
            <w:t>โทร</w:t>
          </w:r>
          <w:r w:rsidRPr="00B96DC5">
            <w:rPr>
              <w:sz w:val="16"/>
              <w:szCs w:val="16"/>
            </w:rPr>
            <w:t xml:space="preserve">: </w:t>
          </w:r>
          <w:r w:rsidR="00B96DC5">
            <w:rPr>
              <w:sz w:val="16"/>
              <w:szCs w:val="16"/>
            </w:rPr>
            <w:t>02-114-8222</w:t>
          </w:r>
          <w:r w:rsidR="007F2144">
            <w:rPr>
              <w:rFonts w:hint="cs"/>
              <w:sz w:val="16"/>
              <w:szCs w:val="16"/>
              <w:cs/>
            </w:rPr>
            <w:t>, 02-</w:t>
          </w:r>
          <w:r w:rsidR="00084798">
            <w:rPr>
              <w:rFonts w:hint="cs"/>
              <w:sz w:val="16"/>
              <w:szCs w:val="16"/>
              <w:cs/>
            </w:rPr>
            <w:t>0</w:t>
          </w:r>
          <w:r w:rsidR="007F2144">
            <w:rPr>
              <w:rFonts w:hint="cs"/>
              <w:sz w:val="16"/>
              <w:szCs w:val="16"/>
              <w:cs/>
            </w:rPr>
            <w:t>20</w:t>
          </w:r>
          <w:r w:rsidR="00F4023C">
            <w:rPr>
              <w:sz w:val="16"/>
              <w:szCs w:val="16"/>
            </w:rPr>
            <w:t>-</w:t>
          </w:r>
          <w:r w:rsidR="007F2144">
            <w:rPr>
              <w:rFonts w:hint="cs"/>
              <w:sz w:val="16"/>
              <w:szCs w:val="16"/>
              <w:cs/>
            </w:rPr>
            <w:t>2165</w:t>
          </w:r>
          <w:r w:rsidRPr="00B96DC5">
            <w:rPr>
              <w:rFonts w:hint="cs"/>
              <w:sz w:val="16"/>
              <w:szCs w:val="16"/>
              <w:cs/>
            </w:rPr>
            <w:t xml:space="preserve"> </w:t>
          </w:r>
        </w:p>
        <w:p w14:paraId="0F5A129A" w14:textId="77777777" w:rsidR="00BB3F4B" w:rsidRPr="00B96DC5" w:rsidRDefault="00B35A98" w:rsidP="00B96DC5">
          <w:pPr>
            <w:pStyle w:val="NormalWeb"/>
            <w:spacing w:before="0" w:beforeAutospacing="0" w:after="0" w:afterAutospacing="0"/>
            <w:jc w:val="right"/>
            <w:rPr>
              <w:color w:val="0000FF"/>
              <w:sz w:val="20"/>
              <w:szCs w:val="20"/>
              <w:u w:val="single"/>
            </w:rPr>
          </w:pPr>
          <w:hyperlink r:id="rId2" w:history="1">
            <w:r w:rsidRPr="00983D7B">
              <w:rPr>
                <w:rStyle w:val="Hyperlink"/>
                <w:sz w:val="16"/>
                <w:szCs w:val="16"/>
                <w:shd w:val="clear" w:color="auto" w:fill="FFFFFF"/>
              </w:rPr>
              <w:t>https://jpark.co</w:t>
            </w:r>
          </w:hyperlink>
          <w:r>
            <w:rPr>
              <w:rFonts w:hint="cs"/>
              <w:sz w:val="16"/>
              <w:szCs w:val="16"/>
              <w:shd w:val="clear" w:color="auto" w:fill="FFFFFF"/>
              <w:cs/>
            </w:rPr>
            <w:t xml:space="preserve"> </w:t>
          </w:r>
        </w:p>
      </w:tc>
    </w:tr>
  </w:tbl>
  <w:p w14:paraId="43D05513" w14:textId="63DA4EDA" w:rsidR="00BB3F4B" w:rsidRDefault="00496586" w:rsidP="007E4C51">
    <w:pPr>
      <w:pStyle w:val="Header"/>
      <w:tabs>
        <w:tab w:val="clear" w:pos="8640"/>
        <w:tab w:val="right" w:pos="9356"/>
      </w:tabs>
      <w:rPr>
        <w:sz w:val="14"/>
        <w:szCs w:val="14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60E59A74" wp14:editId="562A99C5">
              <wp:simplePos x="0" y="0"/>
              <wp:positionH relativeFrom="column">
                <wp:posOffset>-177800</wp:posOffset>
              </wp:positionH>
              <wp:positionV relativeFrom="paragraph">
                <wp:posOffset>95884</wp:posOffset>
              </wp:positionV>
              <wp:extent cx="6254115" cy="0"/>
              <wp:effectExtent l="0" t="19050" r="13335" b="0"/>
              <wp:wrapNone/>
              <wp:docPr id="1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411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Line 42" style="position:absolute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blue" strokeweight="3pt" from="-14pt,7.55pt" to="478.45pt,7.55pt" w14:anchorId="279E1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"/>
          </w:pict>
        </mc:Fallback>
      </mc:AlternateContent>
    </w:r>
    <w:r w:rsidR="00BB3F4B" w:rsidRPr="007272D4">
      <w:rPr>
        <w:rFonts w:hint="cs"/>
        <w:sz w:val="14"/>
        <w:szCs w:val="14"/>
        <w:cs/>
      </w:rPr>
      <w:t xml:space="preserve"> </w:t>
    </w:r>
  </w:p>
  <w:p w14:paraId="2A5CA1AE" w14:textId="77777777" w:rsidR="00FE43B6" w:rsidRPr="00FE43B6" w:rsidRDefault="00FE43B6" w:rsidP="007E4C51">
    <w:pPr>
      <w:pStyle w:val="Header"/>
      <w:tabs>
        <w:tab w:val="clear" w:pos="8640"/>
        <w:tab w:val="right" w:pos="9356"/>
      </w:tabs>
      <w:rPr>
        <w:rFonts w:ascii="TH Sarabun New" w:hAnsi="TH Sarabun New" w:cs="TH Sarabun New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E322" w14:textId="77777777" w:rsidR="008446FD" w:rsidRDefault="008446F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AprW7wpC8WRj1" int2:id="m8FIUES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419D"/>
    <w:multiLevelType w:val="hybridMultilevel"/>
    <w:tmpl w:val="8DB4B598"/>
    <w:lvl w:ilvl="0" w:tplc="2376AE5E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3D3FE7"/>
    <w:multiLevelType w:val="hybridMultilevel"/>
    <w:tmpl w:val="AA90F4C8"/>
    <w:lvl w:ilvl="0" w:tplc="745C6F78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665D3"/>
    <w:multiLevelType w:val="hybridMultilevel"/>
    <w:tmpl w:val="12A4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B6862"/>
    <w:multiLevelType w:val="hybridMultilevel"/>
    <w:tmpl w:val="14F674EA"/>
    <w:lvl w:ilvl="0" w:tplc="73DEA1F0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342F4"/>
    <w:multiLevelType w:val="hybridMultilevel"/>
    <w:tmpl w:val="9AECCEE4"/>
    <w:lvl w:ilvl="0" w:tplc="9920C66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03460"/>
    <w:multiLevelType w:val="hybridMultilevel"/>
    <w:tmpl w:val="C8C27834"/>
    <w:lvl w:ilvl="0" w:tplc="BD32D55C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4A4301"/>
    <w:multiLevelType w:val="hybridMultilevel"/>
    <w:tmpl w:val="8BBAC832"/>
    <w:lvl w:ilvl="0" w:tplc="BB1486FA"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94455F"/>
    <w:multiLevelType w:val="hybridMultilevel"/>
    <w:tmpl w:val="86FC1C62"/>
    <w:lvl w:ilvl="0" w:tplc="1F9AD6F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75ECE"/>
    <w:multiLevelType w:val="hybridMultilevel"/>
    <w:tmpl w:val="3BF2335E"/>
    <w:lvl w:ilvl="0" w:tplc="9482CB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4462E"/>
    <w:multiLevelType w:val="multilevel"/>
    <w:tmpl w:val="694E2EE8"/>
    <w:styleLink w:val="XX"/>
    <w:lvl w:ilvl="0">
      <w:start w:val="1"/>
      <w:numFmt w:val="none"/>
      <w:lvlText w:val="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1.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4D5D1B9F"/>
    <w:multiLevelType w:val="hybridMultilevel"/>
    <w:tmpl w:val="C672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52411"/>
    <w:multiLevelType w:val="hybridMultilevel"/>
    <w:tmpl w:val="A5B4745C"/>
    <w:lvl w:ilvl="0" w:tplc="44B68DAC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E7C5B"/>
    <w:multiLevelType w:val="hybridMultilevel"/>
    <w:tmpl w:val="5ED4504C"/>
    <w:lvl w:ilvl="0" w:tplc="8CCA88DC">
      <w:start w:val="1"/>
      <w:numFmt w:val="upperRoman"/>
      <w:pStyle w:val="Heading4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D3B8F4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BEA7141"/>
    <w:multiLevelType w:val="hybridMultilevel"/>
    <w:tmpl w:val="7460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62199"/>
    <w:multiLevelType w:val="hybridMultilevel"/>
    <w:tmpl w:val="10F84FC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62EB1A3F"/>
    <w:multiLevelType w:val="hybridMultilevel"/>
    <w:tmpl w:val="0D525AFA"/>
    <w:lvl w:ilvl="0" w:tplc="BB1486FA"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B766C5"/>
    <w:multiLevelType w:val="hybridMultilevel"/>
    <w:tmpl w:val="B47EF576"/>
    <w:lvl w:ilvl="0" w:tplc="BB1486F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36563"/>
    <w:multiLevelType w:val="hybridMultilevel"/>
    <w:tmpl w:val="2452D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3638704">
    <w:abstractNumId w:val="12"/>
  </w:num>
  <w:num w:numId="2" w16cid:durableId="803427047">
    <w:abstractNumId w:val="9"/>
  </w:num>
  <w:num w:numId="3" w16cid:durableId="458450199">
    <w:abstractNumId w:val="5"/>
  </w:num>
  <w:num w:numId="4" w16cid:durableId="860969184">
    <w:abstractNumId w:val="8"/>
  </w:num>
  <w:num w:numId="5" w16cid:durableId="1016151358">
    <w:abstractNumId w:val="1"/>
  </w:num>
  <w:num w:numId="6" w16cid:durableId="557861282">
    <w:abstractNumId w:val="7"/>
  </w:num>
  <w:num w:numId="7" w16cid:durableId="1867480735">
    <w:abstractNumId w:val="16"/>
  </w:num>
  <w:num w:numId="8" w16cid:durableId="1877353382">
    <w:abstractNumId w:val="15"/>
  </w:num>
  <w:num w:numId="9" w16cid:durableId="619722333">
    <w:abstractNumId w:val="6"/>
  </w:num>
  <w:num w:numId="10" w16cid:durableId="471951139">
    <w:abstractNumId w:val="17"/>
  </w:num>
  <w:num w:numId="11" w16cid:durableId="2039305849">
    <w:abstractNumId w:val="3"/>
  </w:num>
  <w:num w:numId="12" w16cid:durableId="1422336256">
    <w:abstractNumId w:val="13"/>
  </w:num>
  <w:num w:numId="13" w16cid:durableId="185413174">
    <w:abstractNumId w:val="14"/>
  </w:num>
  <w:num w:numId="14" w16cid:durableId="1295528670">
    <w:abstractNumId w:val="0"/>
  </w:num>
  <w:num w:numId="15" w16cid:durableId="1802772193">
    <w:abstractNumId w:val="10"/>
  </w:num>
  <w:num w:numId="16" w16cid:durableId="1336304477">
    <w:abstractNumId w:val="4"/>
  </w:num>
  <w:num w:numId="17" w16cid:durableId="644965927">
    <w:abstractNumId w:val="2"/>
  </w:num>
  <w:num w:numId="18" w16cid:durableId="1794858308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A1"/>
    <w:rsid w:val="000002C8"/>
    <w:rsid w:val="000005E3"/>
    <w:rsid w:val="00000D96"/>
    <w:rsid w:val="00002323"/>
    <w:rsid w:val="00002812"/>
    <w:rsid w:val="000028E7"/>
    <w:rsid w:val="00002A7B"/>
    <w:rsid w:val="00003A46"/>
    <w:rsid w:val="00003B3F"/>
    <w:rsid w:val="00004210"/>
    <w:rsid w:val="000057F5"/>
    <w:rsid w:val="00006481"/>
    <w:rsid w:val="00006C4C"/>
    <w:rsid w:val="00007C67"/>
    <w:rsid w:val="000101BA"/>
    <w:rsid w:val="0001038D"/>
    <w:rsid w:val="00010B72"/>
    <w:rsid w:val="000115DE"/>
    <w:rsid w:val="00011DB2"/>
    <w:rsid w:val="0001260B"/>
    <w:rsid w:val="00013285"/>
    <w:rsid w:val="00015505"/>
    <w:rsid w:val="000159CF"/>
    <w:rsid w:val="00015E15"/>
    <w:rsid w:val="000166E0"/>
    <w:rsid w:val="000166EB"/>
    <w:rsid w:val="00017067"/>
    <w:rsid w:val="000176AB"/>
    <w:rsid w:val="00017A8C"/>
    <w:rsid w:val="00017E3A"/>
    <w:rsid w:val="00021A60"/>
    <w:rsid w:val="000224F1"/>
    <w:rsid w:val="00023FA9"/>
    <w:rsid w:val="00024021"/>
    <w:rsid w:val="00024642"/>
    <w:rsid w:val="0002507A"/>
    <w:rsid w:val="0002552D"/>
    <w:rsid w:val="00025916"/>
    <w:rsid w:val="00025E79"/>
    <w:rsid w:val="000266CB"/>
    <w:rsid w:val="000301BD"/>
    <w:rsid w:val="000304D7"/>
    <w:rsid w:val="0003072A"/>
    <w:rsid w:val="000309DF"/>
    <w:rsid w:val="00031046"/>
    <w:rsid w:val="000310FA"/>
    <w:rsid w:val="000312E0"/>
    <w:rsid w:val="00031534"/>
    <w:rsid w:val="00031A97"/>
    <w:rsid w:val="00031E9C"/>
    <w:rsid w:val="0003248B"/>
    <w:rsid w:val="0003289C"/>
    <w:rsid w:val="000328E7"/>
    <w:rsid w:val="00032A58"/>
    <w:rsid w:val="000330BC"/>
    <w:rsid w:val="000331C7"/>
    <w:rsid w:val="00033B89"/>
    <w:rsid w:val="00034F29"/>
    <w:rsid w:val="00035109"/>
    <w:rsid w:val="000356EB"/>
    <w:rsid w:val="00035941"/>
    <w:rsid w:val="000359CE"/>
    <w:rsid w:val="00035CF6"/>
    <w:rsid w:val="000365B9"/>
    <w:rsid w:val="00036829"/>
    <w:rsid w:val="00036C56"/>
    <w:rsid w:val="00037C91"/>
    <w:rsid w:val="00037D91"/>
    <w:rsid w:val="00040029"/>
    <w:rsid w:val="00040459"/>
    <w:rsid w:val="00040639"/>
    <w:rsid w:val="00040A76"/>
    <w:rsid w:val="00040CB2"/>
    <w:rsid w:val="00040CDA"/>
    <w:rsid w:val="00041B9B"/>
    <w:rsid w:val="00042150"/>
    <w:rsid w:val="000438ED"/>
    <w:rsid w:val="00043DBB"/>
    <w:rsid w:val="00044AB2"/>
    <w:rsid w:val="00045266"/>
    <w:rsid w:val="000458F9"/>
    <w:rsid w:val="00045EE4"/>
    <w:rsid w:val="0004633A"/>
    <w:rsid w:val="00046371"/>
    <w:rsid w:val="00047007"/>
    <w:rsid w:val="0005022D"/>
    <w:rsid w:val="0005062B"/>
    <w:rsid w:val="00051098"/>
    <w:rsid w:val="0005226A"/>
    <w:rsid w:val="00052B5F"/>
    <w:rsid w:val="000531AE"/>
    <w:rsid w:val="000541D1"/>
    <w:rsid w:val="00054B12"/>
    <w:rsid w:val="00055181"/>
    <w:rsid w:val="00055D52"/>
    <w:rsid w:val="00056F2E"/>
    <w:rsid w:val="00060503"/>
    <w:rsid w:val="000609D7"/>
    <w:rsid w:val="0006111B"/>
    <w:rsid w:val="00061368"/>
    <w:rsid w:val="000617B3"/>
    <w:rsid w:val="000620D6"/>
    <w:rsid w:val="00062F25"/>
    <w:rsid w:val="00063C0C"/>
    <w:rsid w:val="000647FD"/>
    <w:rsid w:val="000648A5"/>
    <w:rsid w:val="000651C8"/>
    <w:rsid w:val="000666D5"/>
    <w:rsid w:val="00066889"/>
    <w:rsid w:val="00066F11"/>
    <w:rsid w:val="000676B3"/>
    <w:rsid w:val="000677C6"/>
    <w:rsid w:val="00067A00"/>
    <w:rsid w:val="00070CB0"/>
    <w:rsid w:val="000723B9"/>
    <w:rsid w:val="00072CC8"/>
    <w:rsid w:val="00073049"/>
    <w:rsid w:val="0007417B"/>
    <w:rsid w:val="000744F6"/>
    <w:rsid w:val="00074833"/>
    <w:rsid w:val="00074952"/>
    <w:rsid w:val="00074C9E"/>
    <w:rsid w:val="0007546B"/>
    <w:rsid w:val="0007625E"/>
    <w:rsid w:val="0007770E"/>
    <w:rsid w:val="00077B20"/>
    <w:rsid w:val="0008079E"/>
    <w:rsid w:val="00081153"/>
    <w:rsid w:val="0008185B"/>
    <w:rsid w:val="00082198"/>
    <w:rsid w:val="000834D4"/>
    <w:rsid w:val="0008358B"/>
    <w:rsid w:val="00083958"/>
    <w:rsid w:val="00084392"/>
    <w:rsid w:val="00084798"/>
    <w:rsid w:val="00084BA0"/>
    <w:rsid w:val="00086582"/>
    <w:rsid w:val="000868F6"/>
    <w:rsid w:val="0008718F"/>
    <w:rsid w:val="00087505"/>
    <w:rsid w:val="000876B0"/>
    <w:rsid w:val="000908C0"/>
    <w:rsid w:val="00090AA8"/>
    <w:rsid w:val="00091612"/>
    <w:rsid w:val="00091B4A"/>
    <w:rsid w:val="00091C01"/>
    <w:rsid w:val="00093B9B"/>
    <w:rsid w:val="00093CAB"/>
    <w:rsid w:val="00094189"/>
    <w:rsid w:val="00094708"/>
    <w:rsid w:val="0009495A"/>
    <w:rsid w:val="00094BA9"/>
    <w:rsid w:val="000950FC"/>
    <w:rsid w:val="00095298"/>
    <w:rsid w:val="00095A5B"/>
    <w:rsid w:val="00095E85"/>
    <w:rsid w:val="000960F9"/>
    <w:rsid w:val="000965B8"/>
    <w:rsid w:val="00096B7E"/>
    <w:rsid w:val="00097599"/>
    <w:rsid w:val="00097AB0"/>
    <w:rsid w:val="000A099F"/>
    <w:rsid w:val="000A120A"/>
    <w:rsid w:val="000A15E3"/>
    <w:rsid w:val="000A181E"/>
    <w:rsid w:val="000A23FD"/>
    <w:rsid w:val="000A2522"/>
    <w:rsid w:val="000A320A"/>
    <w:rsid w:val="000A346F"/>
    <w:rsid w:val="000A38B1"/>
    <w:rsid w:val="000A3CDA"/>
    <w:rsid w:val="000A3EE7"/>
    <w:rsid w:val="000A42F0"/>
    <w:rsid w:val="000A4417"/>
    <w:rsid w:val="000A4636"/>
    <w:rsid w:val="000A4A7B"/>
    <w:rsid w:val="000A4EC9"/>
    <w:rsid w:val="000A579C"/>
    <w:rsid w:val="000A5F97"/>
    <w:rsid w:val="000A63A4"/>
    <w:rsid w:val="000A6602"/>
    <w:rsid w:val="000A701E"/>
    <w:rsid w:val="000A7457"/>
    <w:rsid w:val="000A7511"/>
    <w:rsid w:val="000B07C2"/>
    <w:rsid w:val="000B12B8"/>
    <w:rsid w:val="000B171A"/>
    <w:rsid w:val="000B2BA6"/>
    <w:rsid w:val="000B2D5E"/>
    <w:rsid w:val="000B2E18"/>
    <w:rsid w:val="000B3117"/>
    <w:rsid w:val="000B4B08"/>
    <w:rsid w:val="000B5880"/>
    <w:rsid w:val="000B6526"/>
    <w:rsid w:val="000B723F"/>
    <w:rsid w:val="000C1624"/>
    <w:rsid w:val="000C289C"/>
    <w:rsid w:val="000C37C3"/>
    <w:rsid w:val="000C475D"/>
    <w:rsid w:val="000C56C0"/>
    <w:rsid w:val="000C58D8"/>
    <w:rsid w:val="000C6018"/>
    <w:rsid w:val="000C64D5"/>
    <w:rsid w:val="000C6F56"/>
    <w:rsid w:val="000C7F9E"/>
    <w:rsid w:val="000D0306"/>
    <w:rsid w:val="000D091B"/>
    <w:rsid w:val="000D096B"/>
    <w:rsid w:val="000D0E30"/>
    <w:rsid w:val="000D121D"/>
    <w:rsid w:val="000D17FD"/>
    <w:rsid w:val="000D23C9"/>
    <w:rsid w:val="000D247F"/>
    <w:rsid w:val="000D26BF"/>
    <w:rsid w:val="000D2D97"/>
    <w:rsid w:val="000D32EF"/>
    <w:rsid w:val="000D37FF"/>
    <w:rsid w:val="000D389A"/>
    <w:rsid w:val="000D421E"/>
    <w:rsid w:val="000D4B68"/>
    <w:rsid w:val="000D55A0"/>
    <w:rsid w:val="000D63EE"/>
    <w:rsid w:val="000D7B5C"/>
    <w:rsid w:val="000E02FF"/>
    <w:rsid w:val="000E0A14"/>
    <w:rsid w:val="000E1819"/>
    <w:rsid w:val="000E1D62"/>
    <w:rsid w:val="000E23C8"/>
    <w:rsid w:val="000E25A6"/>
    <w:rsid w:val="000E25D1"/>
    <w:rsid w:val="000E2CED"/>
    <w:rsid w:val="000E2F1E"/>
    <w:rsid w:val="000E3988"/>
    <w:rsid w:val="000E3A88"/>
    <w:rsid w:val="000E3BBB"/>
    <w:rsid w:val="000E40AE"/>
    <w:rsid w:val="000E41FD"/>
    <w:rsid w:val="000E42E0"/>
    <w:rsid w:val="000E4320"/>
    <w:rsid w:val="000E433D"/>
    <w:rsid w:val="000E4404"/>
    <w:rsid w:val="000E4C50"/>
    <w:rsid w:val="000E4E0C"/>
    <w:rsid w:val="000E520E"/>
    <w:rsid w:val="000E5EF0"/>
    <w:rsid w:val="000E6134"/>
    <w:rsid w:val="000E6A10"/>
    <w:rsid w:val="000E6CC7"/>
    <w:rsid w:val="000F009A"/>
    <w:rsid w:val="000F0324"/>
    <w:rsid w:val="000F0EEB"/>
    <w:rsid w:val="000F185A"/>
    <w:rsid w:val="000F24FD"/>
    <w:rsid w:val="000F37FA"/>
    <w:rsid w:val="000F3C93"/>
    <w:rsid w:val="000F3E18"/>
    <w:rsid w:val="000F4279"/>
    <w:rsid w:val="000F5061"/>
    <w:rsid w:val="000F5A47"/>
    <w:rsid w:val="000F5E7B"/>
    <w:rsid w:val="000F675E"/>
    <w:rsid w:val="000F703F"/>
    <w:rsid w:val="000F7638"/>
    <w:rsid w:val="00100760"/>
    <w:rsid w:val="00100D9B"/>
    <w:rsid w:val="001020F1"/>
    <w:rsid w:val="00102326"/>
    <w:rsid w:val="00102EE7"/>
    <w:rsid w:val="001032AB"/>
    <w:rsid w:val="00103385"/>
    <w:rsid w:val="001038AF"/>
    <w:rsid w:val="001040E1"/>
    <w:rsid w:val="0010448E"/>
    <w:rsid w:val="00104833"/>
    <w:rsid w:val="00104BE8"/>
    <w:rsid w:val="00105B6A"/>
    <w:rsid w:val="00105CEC"/>
    <w:rsid w:val="00106B24"/>
    <w:rsid w:val="00106C42"/>
    <w:rsid w:val="00107465"/>
    <w:rsid w:val="00107621"/>
    <w:rsid w:val="001103B6"/>
    <w:rsid w:val="00110691"/>
    <w:rsid w:val="001107BD"/>
    <w:rsid w:val="00110B95"/>
    <w:rsid w:val="00110EAA"/>
    <w:rsid w:val="00110EC1"/>
    <w:rsid w:val="00111877"/>
    <w:rsid w:val="001121BA"/>
    <w:rsid w:val="001123EB"/>
    <w:rsid w:val="001124A8"/>
    <w:rsid w:val="00112E78"/>
    <w:rsid w:val="00113683"/>
    <w:rsid w:val="00113942"/>
    <w:rsid w:val="00113F58"/>
    <w:rsid w:val="0011438D"/>
    <w:rsid w:val="0011471A"/>
    <w:rsid w:val="00115096"/>
    <w:rsid w:val="001165D5"/>
    <w:rsid w:val="0011768A"/>
    <w:rsid w:val="00117A7F"/>
    <w:rsid w:val="00120566"/>
    <w:rsid w:val="00120AD6"/>
    <w:rsid w:val="001210B4"/>
    <w:rsid w:val="001214B6"/>
    <w:rsid w:val="00121717"/>
    <w:rsid w:val="001222E5"/>
    <w:rsid w:val="00122C84"/>
    <w:rsid w:val="00123847"/>
    <w:rsid w:val="001239E1"/>
    <w:rsid w:val="00123B48"/>
    <w:rsid w:val="0012432A"/>
    <w:rsid w:val="00125A59"/>
    <w:rsid w:val="00126374"/>
    <w:rsid w:val="001270D5"/>
    <w:rsid w:val="00130033"/>
    <w:rsid w:val="00130456"/>
    <w:rsid w:val="0013117A"/>
    <w:rsid w:val="00131395"/>
    <w:rsid w:val="00132118"/>
    <w:rsid w:val="00132291"/>
    <w:rsid w:val="001339B8"/>
    <w:rsid w:val="00133AD2"/>
    <w:rsid w:val="00133D02"/>
    <w:rsid w:val="001340BF"/>
    <w:rsid w:val="001342A7"/>
    <w:rsid w:val="0013456D"/>
    <w:rsid w:val="00135054"/>
    <w:rsid w:val="0013548E"/>
    <w:rsid w:val="00135543"/>
    <w:rsid w:val="001359C1"/>
    <w:rsid w:val="00135A62"/>
    <w:rsid w:val="00135B6E"/>
    <w:rsid w:val="00135CD2"/>
    <w:rsid w:val="0013678C"/>
    <w:rsid w:val="00136DF2"/>
    <w:rsid w:val="00140170"/>
    <w:rsid w:val="00140535"/>
    <w:rsid w:val="00140668"/>
    <w:rsid w:val="001408C8"/>
    <w:rsid w:val="00140B3B"/>
    <w:rsid w:val="00141114"/>
    <w:rsid w:val="0014121A"/>
    <w:rsid w:val="00141D74"/>
    <w:rsid w:val="00142228"/>
    <w:rsid w:val="00142E29"/>
    <w:rsid w:val="00142E8A"/>
    <w:rsid w:val="00145251"/>
    <w:rsid w:val="00145293"/>
    <w:rsid w:val="00145906"/>
    <w:rsid w:val="00145A6A"/>
    <w:rsid w:val="00145DA5"/>
    <w:rsid w:val="0014647B"/>
    <w:rsid w:val="001466DF"/>
    <w:rsid w:val="00146ED1"/>
    <w:rsid w:val="00147A33"/>
    <w:rsid w:val="00147FBB"/>
    <w:rsid w:val="00150754"/>
    <w:rsid w:val="001514CA"/>
    <w:rsid w:val="00151954"/>
    <w:rsid w:val="00151F62"/>
    <w:rsid w:val="00152334"/>
    <w:rsid w:val="001531FF"/>
    <w:rsid w:val="001534A4"/>
    <w:rsid w:val="001536C5"/>
    <w:rsid w:val="00154552"/>
    <w:rsid w:val="00154584"/>
    <w:rsid w:val="001558B1"/>
    <w:rsid w:val="00155A19"/>
    <w:rsid w:val="00155D41"/>
    <w:rsid w:val="001566D9"/>
    <w:rsid w:val="00156F9B"/>
    <w:rsid w:val="001575A4"/>
    <w:rsid w:val="001579E4"/>
    <w:rsid w:val="00157EA9"/>
    <w:rsid w:val="0016011F"/>
    <w:rsid w:val="0016049A"/>
    <w:rsid w:val="00160BF6"/>
    <w:rsid w:val="00161262"/>
    <w:rsid w:val="00161631"/>
    <w:rsid w:val="00161974"/>
    <w:rsid w:val="00161EB3"/>
    <w:rsid w:val="001626A5"/>
    <w:rsid w:val="00162F64"/>
    <w:rsid w:val="0016334E"/>
    <w:rsid w:val="00163441"/>
    <w:rsid w:val="001637F8"/>
    <w:rsid w:val="00163D41"/>
    <w:rsid w:val="00163F1D"/>
    <w:rsid w:val="0016423C"/>
    <w:rsid w:val="001653F4"/>
    <w:rsid w:val="00165461"/>
    <w:rsid w:val="0016556A"/>
    <w:rsid w:val="00165E58"/>
    <w:rsid w:val="00165F53"/>
    <w:rsid w:val="001660A0"/>
    <w:rsid w:val="001675E3"/>
    <w:rsid w:val="00167745"/>
    <w:rsid w:val="001678E4"/>
    <w:rsid w:val="00167B04"/>
    <w:rsid w:val="00167DA5"/>
    <w:rsid w:val="00167FE2"/>
    <w:rsid w:val="0017005A"/>
    <w:rsid w:val="00170CFE"/>
    <w:rsid w:val="001725E1"/>
    <w:rsid w:val="00172ABC"/>
    <w:rsid w:val="00173A69"/>
    <w:rsid w:val="00174790"/>
    <w:rsid w:val="00174953"/>
    <w:rsid w:val="00174F11"/>
    <w:rsid w:val="00175AC5"/>
    <w:rsid w:val="00175BF1"/>
    <w:rsid w:val="001773E5"/>
    <w:rsid w:val="00177517"/>
    <w:rsid w:val="00177BEA"/>
    <w:rsid w:val="0018089B"/>
    <w:rsid w:val="00180C8D"/>
    <w:rsid w:val="00181461"/>
    <w:rsid w:val="0018176F"/>
    <w:rsid w:val="00182010"/>
    <w:rsid w:val="00183538"/>
    <w:rsid w:val="00184442"/>
    <w:rsid w:val="00184DEE"/>
    <w:rsid w:val="001850B2"/>
    <w:rsid w:val="0018589C"/>
    <w:rsid w:val="00186264"/>
    <w:rsid w:val="001862ED"/>
    <w:rsid w:val="00186309"/>
    <w:rsid w:val="0018671D"/>
    <w:rsid w:val="001876E8"/>
    <w:rsid w:val="00187AB9"/>
    <w:rsid w:val="0019005F"/>
    <w:rsid w:val="001904A4"/>
    <w:rsid w:val="00190C0F"/>
    <w:rsid w:val="0019186B"/>
    <w:rsid w:val="0019301A"/>
    <w:rsid w:val="001939C1"/>
    <w:rsid w:val="00193AAA"/>
    <w:rsid w:val="00193FAD"/>
    <w:rsid w:val="001943EE"/>
    <w:rsid w:val="00194C7D"/>
    <w:rsid w:val="00195F0C"/>
    <w:rsid w:val="001960DF"/>
    <w:rsid w:val="00196AC3"/>
    <w:rsid w:val="00197B03"/>
    <w:rsid w:val="00197C35"/>
    <w:rsid w:val="00197CE0"/>
    <w:rsid w:val="001A0134"/>
    <w:rsid w:val="001A0337"/>
    <w:rsid w:val="001A0E99"/>
    <w:rsid w:val="001A1B32"/>
    <w:rsid w:val="001A1F69"/>
    <w:rsid w:val="001A2B09"/>
    <w:rsid w:val="001A2B96"/>
    <w:rsid w:val="001A2C9B"/>
    <w:rsid w:val="001A3794"/>
    <w:rsid w:val="001A3A1E"/>
    <w:rsid w:val="001A4819"/>
    <w:rsid w:val="001A489C"/>
    <w:rsid w:val="001A5B5B"/>
    <w:rsid w:val="001A6559"/>
    <w:rsid w:val="001A6965"/>
    <w:rsid w:val="001A6E85"/>
    <w:rsid w:val="001A747A"/>
    <w:rsid w:val="001B0C28"/>
    <w:rsid w:val="001B130A"/>
    <w:rsid w:val="001B3B94"/>
    <w:rsid w:val="001B4AED"/>
    <w:rsid w:val="001B4CA4"/>
    <w:rsid w:val="001B4DE6"/>
    <w:rsid w:val="001B54BA"/>
    <w:rsid w:val="001B594A"/>
    <w:rsid w:val="001B5C16"/>
    <w:rsid w:val="001B6548"/>
    <w:rsid w:val="001B69D5"/>
    <w:rsid w:val="001C0384"/>
    <w:rsid w:val="001C07DA"/>
    <w:rsid w:val="001C090F"/>
    <w:rsid w:val="001C0935"/>
    <w:rsid w:val="001C0D7B"/>
    <w:rsid w:val="001C19BB"/>
    <w:rsid w:val="001C1BC9"/>
    <w:rsid w:val="001C37B0"/>
    <w:rsid w:val="001C3D11"/>
    <w:rsid w:val="001C46E5"/>
    <w:rsid w:val="001C4BC1"/>
    <w:rsid w:val="001C56F7"/>
    <w:rsid w:val="001D1AC8"/>
    <w:rsid w:val="001D1B14"/>
    <w:rsid w:val="001D2222"/>
    <w:rsid w:val="001D2CB4"/>
    <w:rsid w:val="001D3046"/>
    <w:rsid w:val="001D315C"/>
    <w:rsid w:val="001D31E1"/>
    <w:rsid w:val="001D3DAC"/>
    <w:rsid w:val="001D4337"/>
    <w:rsid w:val="001D44CE"/>
    <w:rsid w:val="001D45CB"/>
    <w:rsid w:val="001D4784"/>
    <w:rsid w:val="001D51D0"/>
    <w:rsid w:val="001D618D"/>
    <w:rsid w:val="001D619F"/>
    <w:rsid w:val="001D65F1"/>
    <w:rsid w:val="001D69CE"/>
    <w:rsid w:val="001D7076"/>
    <w:rsid w:val="001D71AA"/>
    <w:rsid w:val="001E0189"/>
    <w:rsid w:val="001E0C2D"/>
    <w:rsid w:val="001E118F"/>
    <w:rsid w:val="001E19DF"/>
    <w:rsid w:val="001E20E8"/>
    <w:rsid w:val="001E2702"/>
    <w:rsid w:val="001E303B"/>
    <w:rsid w:val="001E4D5A"/>
    <w:rsid w:val="001E4E91"/>
    <w:rsid w:val="001E5113"/>
    <w:rsid w:val="001E5F26"/>
    <w:rsid w:val="001E6030"/>
    <w:rsid w:val="001E603E"/>
    <w:rsid w:val="001E6638"/>
    <w:rsid w:val="001E6747"/>
    <w:rsid w:val="001E680B"/>
    <w:rsid w:val="001E6812"/>
    <w:rsid w:val="001F0089"/>
    <w:rsid w:val="001F02D4"/>
    <w:rsid w:val="001F0953"/>
    <w:rsid w:val="001F0AF1"/>
    <w:rsid w:val="001F0B10"/>
    <w:rsid w:val="001F158A"/>
    <w:rsid w:val="001F16FA"/>
    <w:rsid w:val="001F249A"/>
    <w:rsid w:val="001F27B8"/>
    <w:rsid w:val="001F2AFD"/>
    <w:rsid w:val="001F2D8D"/>
    <w:rsid w:val="001F3011"/>
    <w:rsid w:val="001F30FA"/>
    <w:rsid w:val="001F3B42"/>
    <w:rsid w:val="001F3EF7"/>
    <w:rsid w:val="001F47CC"/>
    <w:rsid w:val="001F5868"/>
    <w:rsid w:val="001F6A42"/>
    <w:rsid w:val="001F7226"/>
    <w:rsid w:val="001F76D0"/>
    <w:rsid w:val="001F7897"/>
    <w:rsid w:val="00200163"/>
    <w:rsid w:val="00200409"/>
    <w:rsid w:val="002016A0"/>
    <w:rsid w:val="002023D1"/>
    <w:rsid w:val="0020275F"/>
    <w:rsid w:val="00202B5A"/>
    <w:rsid w:val="00202CB3"/>
    <w:rsid w:val="002032C1"/>
    <w:rsid w:val="0020361C"/>
    <w:rsid w:val="00203DB4"/>
    <w:rsid w:val="00204407"/>
    <w:rsid w:val="0020503B"/>
    <w:rsid w:val="00205A46"/>
    <w:rsid w:val="00205ADA"/>
    <w:rsid w:val="00206B4A"/>
    <w:rsid w:val="00207120"/>
    <w:rsid w:val="00207540"/>
    <w:rsid w:val="002077E8"/>
    <w:rsid w:val="00207D70"/>
    <w:rsid w:val="002104EE"/>
    <w:rsid w:val="00210B0A"/>
    <w:rsid w:val="00211CEF"/>
    <w:rsid w:val="0021267D"/>
    <w:rsid w:val="00212F0E"/>
    <w:rsid w:val="00213030"/>
    <w:rsid w:val="00213476"/>
    <w:rsid w:val="00213856"/>
    <w:rsid w:val="002147EB"/>
    <w:rsid w:val="002149F4"/>
    <w:rsid w:val="002155A9"/>
    <w:rsid w:val="00215751"/>
    <w:rsid w:val="00215BA7"/>
    <w:rsid w:val="00215BBB"/>
    <w:rsid w:val="00215C77"/>
    <w:rsid w:val="00216BCF"/>
    <w:rsid w:val="0021794D"/>
    <w:rsid w:val="00217FA1"/>
    <w:rsid w:val="00220241"/>
    <w:rsid w:val="0022036A"/>
    <w:rsid w:val="002212A9"/>
    <w:rsid w:val="00221481"/>
    <w:rsid w:val="00222811"/>
    <w:rsid w:val="00223540"/>
    <w:rsid w:val="00223D1E"/>
    <w:rsid w:val="002242D9"/>
    <w:rsid w:val="0022489F"/>
    <w:rsid w:val="00224B9D"/>
    <w:rsid w:val="00224D0C"/>
    <w:rsid w:val="00224F6F"/>
    <w:rsid w:val="0022670A"/>
    <w:rsid w:val="00226FA1"/>
    <w:rsid w:val="00227009"/>
    <w:rsid w:val="00230208"/>
    <w:rsid w:val="002303B4"/>
    <w:rsid w:val="002303D3"/>
    <w:rsid w:val="002324A7"/>
    <w:rsid w:val="00232CCC"/>
    <w:rsid w:val="002331E0"/>
    <w:rsid w:val="0023368B"/>
    <w:rsid w:val="00233C4E"/>
    <w:rsid w:val="002346EE"/>
    <w:rsid w:val="0023516F"/>
    <w:rsid w:val="00235446"/>
    <w:rsid w:val="00235ADF"/>
    <w:rsid w:val="0023633A"/>
    <w:rsid w:val="00237057"/>
    <w:rsid w:val="0023725D"/>
    <w:rsid w:val="0023734E"/>
    <w:rsid w:val="00240032"/>
    <w:rsid w:val="002404B7"/>
    <w:rsid w:val="00240F27"/>
    <w:rsid w:val="00241082"/>
    <w:rsid w:val="00241C3E"/>
    <w:rsid w:val="002420D1"/>
    <w:rsid w:val="00242244"/>
    <w:rsid w:val="0024330A"/>
    <w:rsid w:val="00243D15"/>
    <w:rsid w:val="00243DF9"/>
    <w:rsid w:val="00244064"/>
    <w:rsid w:val="00244182"/>
    <w:rsid w:val="0024434E"/>
    <w:rsid w:val="002444CE"/>
    <w:rsid w:val="00245016"/>
    <w:rsid w:val="00246357"/>
    <w:rsid w:val="00246DC8"/>
    <w:rsid w:val="00247274"/>
    <w:rsid w:val="00250265"/>
    <w:rsid w:val="00250908"/>
    <w:rsid w:val="002510F2"/>
    <w:rsid w:val="0025144D"/>
    <w:rsid w:val="002515A9"/>
    <w:rsid w:val="00251726"/>
    <w:rsid w:val="00251DE6"/>
    <w:rsid w:val="00252430"/>
    <w:rsid w:val="002531D5"/>
    <w:rsid w:val="002537F6"/>
    <w:rsid w:val="00253C25"/>
    <w:rsid w:val="0025417E"/>
    <w:rsid w:val="00254531"/>
    <w:rsid w:val="00254947"/>
    <w:rsid w:val="00255048"/>
    <w:rsid w:val="00255070"/>
    <w:rsid w:val="00255575"/>
    <w:rsid w:val="0025634C"/>
    <w:rsid w:val="002568C2"/>
    <w:rsid w:val="00256A4C"/>
    <w:rsid w:val="0025711F"/>
    <w:rsid w:val="0025715B"/>
    <w:rsid w:val="00257685"/>
    <w:rsid w:val="00260003"/>
    <w:rsid w:val="0026012B"/>
    <w:rsid w:val="002617B5"/>
    <w:rsid w:val="00261D70"/>
    <w:rsid w:val="002622F8"/>
    <w:rsid w:val="00262CF8"/>
    <w:rsid w:val="00263BF5"/>
    <w:rsid w:val="00263D80"/>
    <w:rsid w:val="00263DD1"/>
    <w:rsid w:val="002647D4"/>
    <w:rsid w:val="00264FD4"/>
    <w:rsid w:val="002650CF"/>
    <w:rsid w:val="002657D6"/>
    <w:rsid w:val="002658FD"/>
    <w:rsid w:val="00266112"/>
    <w:rsid w:val="002666F0"/>
    <w:rsid w:val="002671C1"/>
    <w:rsid w:val="002673CE"/>
    <w:rsid w:val="00267B28"/>
    <w:rsid w:val="00270158"/>
    <w:rsid w:val="0027049E"/>
    <w:rsid w:val="002706EB"/>
    <w:rsid w:val="00271D27"/>
    <w:rsid w:val="00272134"/>
    <w:rsid w:val="002724B1"/>
    <w:rsid w:val="0027288C"/>
    <w:rsid w:val="00273600"/>
    <w:rsid w:val="00274062"/>
    <w:rsid w:val="00274470"/>
    <w:rsid w:val="0027506B"/>
    <w:rsid w:val="00275315"/>
    <w:rsid w:val="00275B6D"/>
    <w:rsid w:val="00276C16"/>
    <w:rsid w:val="0027778F"/>
    <w:rsid w:val="0028159F"/>
    <w:rsid w:val="00282668"/>
    <w:rsid w:val="00282765"/>
    <w:rsid w:val="00282A5E"/>
    <w:rsid w:val="00282D62"/>
    <w:rsid w:val="00282FA8"/>
    <w:rsid w:val="002838D8"/>
    <w:rsid w:val="00283CCC"/>
    <w:rsid w:val="00283E6B"/>
    <w:rsid w:val="00283F75"/>
    <w:rsid w:val="0028423B"/>
    <w:rsid w:val="0028446B"/>
    <w:rsid w:val="002844B7"/>
    <w:rsid w:val="00284D24"/>
    <w:rsid w:val="0028526C"/>
    <w:rsid w:val="002855A7"/>
    <w:rsid w:val="0028615E"/>
    <w:rsid w:val="00286208"/>
    <w:rsid w:val="00286918"/>
    <w:rsid w:val="00287612"/>
    <w:rsid w:val="002904A3"/>
    <w:rsid w:val="0029166D"/>
    <w:rsid w:val="00291F85"/>
    <w:rsid w:val="00292731"/>
    <w:rsid w:val="002927D6"/>
    <w:rsid w:val="00292817"/>
    <w:rsid w:val="002930D0"/>
    <w:rsid w:val="00293462"/>
    <w:rsid w:val="00293987"/>
    <w:rsid w:val="0029435B"/>
    <w:rsid w:val="00294C42"/>
    <w:rsid w:val="00294D5E"/>
    <w:rsid w:val="002954B0"/>
    <w:rsid w:val="00297826"/>
    <w:rsid w:val="00297EE3"/>
    <w:rsid w:val="002A0114"/>
    <w:rsid w:val="002A0184"/>
    <w:rsid w:val="002A01C1"/>
    <w:rsid w:val="002A12C4"/>
    <w:rsid w:val="002A1E38"/>
    <w:rsid w:val="002A251A"/>
    <w:rsid w:val="002A2D7B"/>
    <w:rsid w:val="002A3163"/>
    <w:rsid w:val="002A35A9"/>
    <w:rsid w:val="002A3731"/>
    <w:rsid w:val="002A37C1"/>
    <w:rsid w:val="002A3F7C"/>
    <w:rsid w:val="002A4820"/>
    <w:rsid w:val="002A49FB"/>
    <w:rsid w:val="002A4A70"/>
    <w:rsid w:val="002A4B97"/>
    <w:rsid w:val="002A5624"/>
    <w:rsid w:val="002A5B35"/>
    <w:rsid w:val="002A5F96"/>
    <w:rsid w:val="002A607B"/>
    <w:rsid w:val="002A61C3"/>
    <w:rsid w:val="002A65FC"/>
    <w:rsid w:val="002A7038"/>
    <w:rsid w:val="002A7269"/>
    <w:rsid w:val="002A76E6"/>
    <w:rsid w:val="002B0A38"/>
    <w:rsid w:val="002B25E7"/>
    <w:rsid w:val="002B28A6"/>
    <w:rsid w:val="002B2B6E"/>
    <w:rsid w:val="002B2E39"/>
    <w:rsid w:val="002B2EEC"/>
    <w:rsid w:val="002B30F7"/>
    <w:rsid w:val="002B32F7"/>
    <w:rsid w:val="002B3EE1"/>
    <w:rsid w:val="002B4411"/>
    <w:rsid w:val="002B45E7"/>
    <w:rsid w:val="002B4E85"/>
    <w:rsid w:val="002B4F5A"/>
    <w:rsid w:val="002B5569"/>
    <w:rsid w:val="002B5DBD"/>
    <w:rsid w:val="002B6212"/>
    <w:rsid w:val="002B6EFA"/>
    <w:rsid w:val="002B720C"/>
    <w:rsid w:val="002B75B9"/>
    <w:rsid w:val="002B7A9B"/>
    <w:rsid w:val="002C0620"/>
    <w:rsid w:val="002C18BA"/>
    <w:rsid w:val="002C1BA0"/>
    <w:rsid w:val="002C2122"/>
    <w:rsid w:val="002C2152"/>
    <w:rsid w:val="002C265B"/>
    <w:rsid w:val="002C3AEA"/>
    <w:rsid w:val="002C3CB2"/>
    <w:rsid w:val="002C4369"/>
    <w:rsid w:val="002C43C2"/>
    <w:rsid w:val="002C473F"/>
    <w:rsid w:val="002C51E8"/>
    <w:rsid w:val="002C5EAA"/>
    <w:rsid w:val="002C66F9"/>
    <w:rsid w:val="002C6C04"/>
    <w:rsid w:val="002C77A2"/>
    <w:rsid w:val="002C77FA"/>
    <w:rsid w:val="002D04B6"/>
    <w:rsid w:val="002D0619"/>
    <w:rsid w:val="002D0627"/>
    <w:rsid w:val="002D090E"/>
    <w:rsid w:val="002D0CDE"/>
    <w:rsid w:val="002D10BE"/>
    <w:rsid w:val="002D13DA"/>
    <w:rsid w:val="002D170C"/>
    <w:rsid w:val="002D1DC1"/>
    <w:rsid w:val="002D2A81"/>
    <w:rsid w:val="002D33E7"/>
    <w:rsid w:val="002D3C16"/>
    <w:rsid w:val="002D4949"/>
    <w:rsid w:val="002D5487"/>
    <w:rsid w:val="002D5F7A"/>
    <w:rsid w:val="002D64A7"/>
    <w:rsid w:val="002D6A46"/>
    <w:rsid w:val="002D7550"/>
    <w:rsid w:val="002D7681"/>
    <w:rsid w:val="002E0B9B"/>
    <w:rsid w:val="002E1697"/>
    <w:rsid w:val="002E1ABA"/>
    <w:rsid w:val="002E1CEB"/>
    <w:rsid w:val="002E1FD3"/>
    <w:rsid w:val="002E2476"/>
    <w:rsid w:val="002E26CB"/>
    <w:rsid w:val="002E2CFC"/>
    <w:rsid w:val="002E3DB2"/>
    <w:rsid w:val="002E3E1D"/>
    <w:rsid w:val="002E3F2A"/>
    <w:rsid w:val="002E42B1"/>
    <w:rsid w:val="002E496D"/>
    <w:rsid w:val="002E5135"/>
    <w:rsid w:val="002E52BB"/>
    <w:rsid w:val="002E5400"/>
    <w:rsid w:val="002E5A17"/>
    <w:rsid w:val="002E6B71"/>
    <w:rsid w:val="002E709D"/>
    <w:rsid w:val="002E722F"/>
    <w:rsid w:val="002E755B"/>
    <w:rsid w:val="002E7772"/>
    <w:rsid w:val="002E78BD"/>
    <w:rsid w:val="002E79B2"/>
    <w:rsid w:val="002E7C48"/>
    <w:rsid w:val="002F0301"/>
    <w:rsid w:val="002F0307"/>
    <w:rsid w:val="002F0330"/>
    <w:rsid w:val="002F04C3"/>
    <w:rsid w:val="002F28F6"/>
    <w:rsid w:val="002F332E"/>
    <w:rsid w:val="002F3AC0"/>
    <w:rsid w:val="002F4B18"/>
    <w:rsid w:val="002F4E61"/>
    <w:rsid w:val="002F5090"/>
    <w:rsid w:val="002F6245"/>
    <w:rsid w:val="002F63CC"/>
    <w:rsid w:val="002F6E35"/>
    <w:rsid w:val="002F7083"/>
    <w:rsid w:val="002F72EF"/>
    <w:rsid w:val="002F73A0"/>
    <w:rsid w:val="002F777F"/>
    <w:rsid w:val="003002F0"/>
    <w:rsid w:val="003009A7"/>
    <w:rsid w:val="0030112F"/>
    <w:rsid w:val="0030292A"/>
    <w:rsid w:val="003029E1"/>
    <w:rsid w:val="00303C7D"/>
    <w:rsid w:val="00304321"/>
    <w:rsid w:val="00304636"/>
    <w:rsid w:val="00305BD3"/>
    <w:rsid w:val="003072DC"/>
    <w:rsid w:val="00307405"/>
    <w:rsid w:val="003108AB"/>
    <w:rsid w:val="003112B6"/>
    <w:rsid w:val="003118C4"/>
    <w:rsid w:val="00311BC0"/>
    <w:rsid w:val="00311C56"/>
    <w:rsid w:val="00311D36"/>
    <w:rsid w:val="00311EB2"/>
    <w:rsid w:val="003125E4"/>
    <w:rsid w:val="00313C0C"/>
    <w:rsid w:val="00313C4C"/>
    <w:rsid w:val="0031493D"/>
    <w:rsid w:val="00314E06"/>
    <w:rsid w:val="003158B8"/>
    <w:rsid w:val="00315E02"/>
    <w:rsid w:val="00316485"/>
    <w:rsid w:val="00317243"/>
    <w:rsid w:val="003172C2"/>
    <w:rsid w:val="003205D5"/>
    <w:rsid w:val="003213B8"/>
    <w:rsid w:val="00321836"/>
    <w:rsid w:val="00321CF4"/>
    <w:rsid w:val="00322A90"/>
    <w:rsid w:val="00323958"/>
    <w:rsid w:val="00323F8C"/>
    <w:rsid w:val="003241BD"/>
    <w:rsid w:val="00324EBC"/>
    <w:rsid w:val="003255BA"/>
    <w:rsid w:val="003256FD"/>
    <w:rsid w:val="003261C6"/>
    <w:rsid w:val="003266D9"/>
    <w:rsid w:val="00326B27"/>
    <w:rsid w:val="00327D15"/>
    <w:rsid w:val="0033081A"/>
    <w:rsid w:val="00332088"/>
    <w:rsid w:val="003328D8"/>
    <w:rsid w:val="003339F2"/>
    <w:rsid w:val="00334ECC"/>
    <w:rsid w:val="00335151"/>
    <w:rsid w:val="003356F4"/>
    <w:rsid w:val="00335A3A"/>
    <w:rsid w:val="00335D6D"/>
    <w:rsid w:val="0033653C"/>
    <w:rsid w:val="0033657B"/>
    <w:rsid w:val="003372F8"/>
    <w:rsid w:val="00337926"/>
    <w:rsid w:val="0034022A"/>
    <w:rsid w:val="0034083F"/>
    <w:rsid w:val="00341709"/>
    <w:rsid w:val="00342B8E"/>
    <w:rsid w:val="00343849"/>
    <w:rsid w:val="00343B97"/>
    <w:rsid w:val="0034462D"/>
    <w:rsid w:val="00344950"/>
    <w:rsid w:val="00344D9D"/>
    <w:rsid w:val="00344F5F"/>
    <w:rsid w:val="003459BF"/>
    <w:rsid w:val="00346457"/>
    <w:rsid w:val="003470A6"/>
    <w:rsid w:val="003471C1"/>
    <w:rsid w:val="003477B6"/>
    <w:rsid w:val="00347818"/>
    <w:rsid w:val="00347964"/>
    <w:rsid w:val="00347A3A"/>
    <w:rsid w:val="00347A4F"/>
    <w:rsid w:val="00350327"/>
    <w:rsid w:val="003505DE"/>
    <w:rsid w:val="00350C1E"/>
    <w:rsid w:val="0035138E"/>
    <w:rsid w:val="00351931"/>
    <w:rsid w:val="00351AB6"/>
    <w:rsid w:val="00351AD2"/>
    <w:rsid w:val="00353324"/>
    <w:rsid w:val="00353E35"/>
    <w:rsid w:val="00353F3F"/>
    <w:rsid w:val="00354352"/>
    <w:rsid w:val="0035455B"/>
    <w:rsid w:val="003545B9"/>
    <w:rsid w:val="00354D24"/>
    <w:rsid w:val="003560B8"/>
    <w:rsid w:val="00356111"/>
    <w:rsid w:val="0035747C"/>
    <w:rsid w:val="003578E2"/>
    <w:rsid w:val="003602C1"/>
    <w:rsid w:val="003609DF"/>
    <w:rsid w:val="00360ABF"/>
    <w:rsid w:val="00360DF0"/>
    <w:rsid w:val="00360E91"/>
    <w:rsid w:val="0036103A"/>
    <w:rsid w:val="00361DE5"/>
    <w:rsid w:val="003625BC"/>
    <w:rsid w:val="00362E60"/>
    <w:rsid w:val="003635B7"/>
    <w:rsid w:val="00366B1C"/>
    <w:rsid w:val="00366D7E"/>
    <w:rsid w:val="003679C0"/>
    <w:rsid w:val="0037123A"/>
    <w:rsid w:val="00373435"/>
    <w:rsid w:val="003737B3"/>
    <w:rsid w:val="003740F7"/>
    <w:rsid w:val="0037536B"/>
    <w:rsid w:val="0037560E"/>
    <w:rsid w:val="0037589B"/>
    <w:rsid w:val="003763D4"/>
    <w:rsid w:val="00376825"/>
    <w:rsid w:val="00377B61"/>
    <w:rsid w:val="00380C93"/>
    <w:rsid w:val="00381C4D"/>
    <w:rsid w:val="00381E54"/>
    <w:rsid w:val="003824F2"/>
    <w:rsid w:val="00382AD9"/>
    <w:rsid w:val="003846D6"/>
    <w:rsid w:val="00385753"/>
    <w:rsid w:val="003857A7"/>
    <w:rsid w:val="00385D95"/>
    <w:rsid w:val="0038606F"/>
    <w:rsid w:val="0038647B"/>
    <w:rsid w:val="0038697B"/>
    <w:rsid w:val="00386CB0"/>
    <w:rsid w:val="0038711F"/>
    <w:rsid w:val="00390146"/>
    <w:rsid w:val="0039065B"/>
    <w:rsid w:val="00390A1E"/>
    <w:rsid w:val="00390A59"/>
    <w:rsid w:val="00390A80"/>
    <w:rsid w:val="003910F0"/>
    <w:rsid w:val="00391685"/>
    <w:rsid w:val="00391A55"/>
    <w:rsid w:val="00391AC9"/>
    <w:rsid w:val="0039242E"/>
    <w:rsid w:val="0039248C"/>
    <w:rsid w:val="00392EF9"/>
    <w:rsid w:val="00392FC0"/>
    <w:rsid w:val="00393CF2"/>
    <w:rsid w:val="00393E93"/>
    <w:rsid w:val="00393EF0"/>
    <w:rsid w:val="00394550"/>
    <w:rsid w:val="00394829"/>
    <w:rsid w:val="0039504D"/>
    <w:rsid w:val="00395670"/>
    <w:rsid w:val="0039576E"/>
    <w:rsid w:val="003958A1"/>
    <w:rsid w:val="00395954"/>
    <w:rsid w:val="0039688E"/>
    <w:rsid w:val="003968C5"/>
    <w:rsid w:val="00397655"/>
    <w:rsid w:val="003A04A5"/>
    <w:rsid w:val="003A0523"/>
    <w:rsid w:val="003A0B1F"/>
    <w:rsid w:val="003A10FD"/>
    <w:rsid w:val="003A1114"/>
    <w:rsid w:val="003A1B2E"/>
    <w:rsid w:val="003A2097"/>
    <w:rsid w:val="003A22CB"/>
    <w:rsid w:val="003A375B"/>
    <w:rsid w:val="003A4541"/>
    <w:rsid w:val="003A569C"/>
    <w:rsid w:val="003A57D3"/>
    <w:rsid w:val="003A6154"/>
    <w:rsid w:val="003A67D4"/>
    <w:rsid w:val="003A6E96"/>
    <w:rsid w:val="003A73C7"/>
    <w:rsid w:val="003A779F"/>
    <w:rsid w:val="003A7AB2"/>
    <w:rsid w:val="003A7EBD"/>
    <w:rsid w:val="003B102C"/>
    <w:rsid w:val="003B163D"/>
    <w:rsid w:val="003B1BFA"/>
    <w:rsid w:val="003B2711"/>
    <w:rsid w:val="003B28E1"/>
    <w:rsid w:val="003B345D"/>
    <w:rsid w:val="003B34B0"/>
    <w:rsid w:val="003B37C8"/>
    <w:rsid w:val="003B4261"/>
    <w:rsid w:val="003B4E12"/>
    <w:rsid w:val="003B54E9"/>
    <w:rsid w:val="003B5AC9"/>
    <w:rsid w:val="003B6008"/>
    <w:rsid w:val="003B6108"/>
    <w:rsid w:val="003B6A2F"/>
    <w:rsid w:val="003B736D"/>
    <w:rsid w:val="003B743D"/>
    <w:rsid w:val="003B7CF2"/>
    <w:rsid w:val="003B7D78"/>
    <w:rsid w:val="003C0B2B"/>
    <w:rsid w:val="003C1195"/>
    <w:rsid w:val="003C12F8"/>
    <w:rsid w:val="003C139B"/>
    <w:rsid w:val="003C16D3"/>
    <w:rsid w:val="003C1F41"/>
    <w:rsid w:val="003C2060"/>
    <w:rsid w:val="003C2357"/>
    <w:rsid w:val="003C28E9"/>
    <w:rsid w:val="003C2ADE"/>
    <w:rsid w:val="003C31E9"/>
    <w:rsid w:val="003C354E"/>
    <w:rsid w:val="003C4286"/>
    <w:rsid w:val="003C4515"/>
    <w:rsid w:val="003C4D09"/>
    <w:rsid w:val="003C5341"/>
    <w:rsid w:val="003C53B3"/>
    <w:rsid w:val="003C56FE"/>
    <w:rsid w:val="003C5C4C"/>
    <w:rsid w:val="003C6110"/>
    <w:rsid w:val="003C6CDD"/>
    <w:rsid w:val="003C6F8E"/>
    <w:rsid w:val="003C7D1F"/>
    <w:rsid w:val="003C7EC5"/>
    <w:rsid w:val="003D0A5A"/>
    <w:rsid w:val="003D0A9B"/>
    <w:rsid w:val="003D0CAF"/>
    <w:rsid w:val="003D1EFF"/>
    <w:rsid w:val="003D2E22"/>
    <w:rsid w:val="003D2F1E"/>
    <w:rsid w:val="003D3189"/>
    <w:rsid w:val="003D38B5"/>
    <w:rsid w:val="003D3D43"/>
    <w:rsid w:val="003D4116"/>
    <w:rsid w:val="003D4188"/>
    <w:rsid w:val="003D4576"/>
    <w:rsid w:val="003D46F0"/>
    <w:rsid w:val="003D481E"/>
    <w:rsid w:val="003D4B65"/>
    <w:rsid w:val="003D4C0B"/>
    <w:rsid w:val="003D4F47"/>
    <w:rsid w:val="003D5861"/>
    <w:rsid w:val="003D631A"/>
    <w:rsid w:val="003D655C"/>
    <w:rsid w:val="003E07CF"/>
    <w:rsid w:val="003E173A"/>
    <w:rsid w:val="003E1FA1"/>
    <w:rsid w:val="003E2443"/>
    <w:rsid w:val="003E2B4A"/>
    <w:rsid w:val="003E4517"/>
    <w:rsid w:val="003E4F04"/>
    <w:rsid w:val="003E5815"/>
    <w:rsid w:val="003E5E19"/>
    <w:rsid w:val="003E605F"/>
    <w:rsid w:val="003E6D9E"/>
    <w:rsid w:val="003E7753"/>
    <w:rsid w:val="003E79F5"/>
    <w:rsid w:val="003F063E"/>
    <w:rsid w:val="003F0686"/>
    <w:rsid w:val="003F1806"/>
    <w:rsid w:val="003F204A"/>
    <w:rsid w:val="003F2FCE"/>
    <w:rsid w:val="003F3A22"/>
    <w:rsid w:val="003F3DFB"/>
    <w:rsid w:val="003F486F"/>
    <w:rsid w:val="003F4FBD"/>
    <w:rsid w:val="003F68AB"/>
    <w:rsid w:val="003F7439"/>
    <w:rsid w:val="003F7B26"/>
    <w:rsid w:val="003F7DF2"/>
    <w:rsid w:val="00400166"/>
    <w:rsid w:val="00400356"/>
    <w:rsid w:val="00400EAE"/>
    <w:rsid w:val="0040137E"/>
    <w:rsid w:val="0040172B"/>
    <w:rsid w:val="00401848"/>
    <w:rsid w:val="00401D45"/>
    <w:rsid w:val="00401E2E"/>
    <w:rsid w:val="00402405"/>
    <w:rsid w:val="00402AD4"/>
    <w:rsid w:val="00402BFF"/>
    <w:rsid w:val="00402DB6"/>
    <w:rsid w:val="00403622"/>
    <w:rsid w:val="00403F90"/>
    <w:rsid w:val="00404225"/>
    <w:rsid w:val="00404518"/>
    <w:rsid w:val="0040491F"/>
    <w:rsid w:val="00404C8D"/>
    <w:rsid w:val="00404E1F"/>
    <w:rsid w:val="004051AA"/>
    <w:rsid w:val="00405905"/>
    <w:rsid w:val="00405EE5"/>
    <w:rsid w:val="0040602F"/>
    <w:rsid w:val="0040609D"/>
    <w:rsid w:val="004062FF"/>
    <w:rsid w:val="00406A33"/>
    <w:rsid w:val="004077F9"/>
    <w:rsid w:val="004109DA"/>
    <w:rsid w:val="00410B8C"/>
    <w:rsid w:val="00411C73"/>
    <w:rsid w:val="00413DA3"/>
    <w:rsid w:val="00413F7C"/>
    <w:rsid w:val="00414970"/>
    <w:rsid w:val="00414A73"/>
    <w:rsid w:val="00414C80"/>
    <w:rsid w:val="00414F1C"/>
    <w:rsid w:val="004154D5"/>
    <w:rsid w:val="00415B98"/>
    <w:rsid w:val="0041677F"/>
    <w:rsid w:val="00416813"/>
    <w:rsid w:val="00416BE3"/>
    <w:rsid w:val="00416D08"/>
    <w:rsid w:val="00416D40"/>
    <w:rsid w:val="00416EB2"/>
    <w:rsid w:val="004201CC"/>
    <w:rsid w:val="00420950"/>
    <w:rsid w:val="00420DE0"/>
    <w:rsid w:val="004212C3"/>
    <w:rsid w:val="004213B4"/>
    <w:rsid w:val="00421583"/>
    <w:rsid w:val="00421C01"/>
    <w:rsid w:val="00421CC3"/>
    <w:rsid w:val="00422463"/>
    <w:rsid w:val="00422A0F"/>
    <w:rsid w:val="00423698"/>
    <w:rsid w:val="00423B20"/>
    <w:rsid w:val="004248B7"/>
    <w:rsid w:val="00424AAB"/>
    <w:rsid w:val="00424ADE"/>
    <w:rsid w:val="00424E71"/>
    <w:rsid w:val="00425423"/>
    <w:rsid w:val="004257CB"/>
    <w:rsid w:val="00426F24"/>
    <w:rsid w:val="00426F93"/>
    <w:rsid w:val="0042745D"/>
    <w:rsid w:val="00427E32"/>
    <w:rsid w:val="00431050"/>
    <w:rsid w:val="004313A2"/>
    <w:rsid w:val="00431600"/>
    <w:rsid w:val="00433133"/>
    <w:rsid w:val="00433924"/>
    <w:rsid w:val="00433C3D"/>
    <w:rsid w:val="0043487D"/>
    <w:rsid w:val="00434BF9"/>
    <w:rsid w:val="00435448"/>
    <w:rsid w:val="0043581D"/>
    <w:rsid w:val="00435B0E"/>
    <w:rsid w:val="00435B32"/>
    <w:rsid w:val="00436009"/>
    <w:rsid w:val="0043645E"/>
    <w:rsid w:val="00436DAA"/>
    <w:rsid w:val="00437ADF"/>
    <w:rsid w:val="004405A8"/>
    <w:rsid w:val="00440FB9"/>
    <w:rsid w:val="0044237E"/>
    <w:rsid w:val="00442406"/>
    <w:rsid w:val="0044291C"/>
    <w:rsid w:val="00443B7A"/>
    <w:rsid w:val="00443F54"/>
    <w:rsid w:val="00444B42"/>
    <w:rsid w:val="00445928"/>
    <w:rsid w:val="00445CF2"/>
    <w:rsid w:val="00445EDB"/>
    <w:rsid w:val="00446AC5"/>
    <w:rsid w:val="00446B34"/>
    <w:rsid w:val="00450954"/>
    <w:rsid w:val="00450EBD"/>
    <w:rsid w:val="0045120F"/>
    <w:rsid w:val="00451BC0"/>
    <w:rsid w:val="00452210"/>
    <w:rsid w:val="00452AF9"/>
    <w:rsid w:val="00453553"/>
    <w:rsid w:val="004536C9"/>
    <w:rsid w:val="004539E5"/>
    <w:rsid w:val="00453F33"/>
    <w:rsid w:val="00453FEF"/>
    <w:rsid w:val="00454CF8"/>
    <w:rsid w:val="0045544E"/>
    <w:rsid w:val="00455956"/>
    <w:rsid w:val="004564B2"/>
    <w:rsid w:val="00456A6D"/>
    <w:rsid w:val="00456ADB"/>
    <w:rsid w:val="00456C59"/>
    <w:rsid w:val="00456DD6"/>
    <w:rsid w:val="004576EE"/>
    <w:rsid w:val="00457BAE"/>
    <w:rsid w:val="00457C56"/>
    <w:rsid w:val="0046046C"/>
    <w:rsid w:val="00460519"/>
    <w:rsid w:val="00461DC1"/>
    <w:rsid w:val="00462068"/>
    <w:rsid w:val="004624D8"/>
    <w:rsid w:val="00462826"/>
    <w:rsid w:val="00463502"/>
    <w:rsid w:val="0046378E"/>
    <w:rsid w:val="00463D86"/>
    <w:rsid w:val="0046456D"/>
    <w:rsid w:val="00464B63"/>
    <w:rsid w:val="0046553A"/>
    <w:rsid w:val="00466B01"/>
    <w:rsid w:val="00466B35"/>
    <w:rsid w:val="00467A40"/>
    <w:rsid w:val="004700B5"/>
    <w:rsid w:val="00470231"/>
    <w:rsid w:val="0047076B"/>
    <w:rsid w:val="00471512"/>
    <w:rsid w:val="00471897"/>
    <w:rsid w:val="00471B70"/>
    <w:rsid w:val="004723B7"/>
    <w:rsid w:val="00472A03"/>
    <w:rsid w:val="00473516"/>
    <w:rsid w:val="00473C76"/>
    <w:rsid w:val="00475CA5"/>
    <w:rsid w:val="00475F01"/>
    <w:rsid w:val="00476295"/>
    <w:rsid w:val="00476FCF"/>
    <w:rsid w:val="004770DD"/>
    <w:rsid w:val="00477FDC"/>
    <w:rsid w:val="00480732"/>
    <w:rsid w:val="00480C10"/>
    <w:rsid w:val="004817F8"/>
    <w:rsid w:val="00482142"/>
    <w:rsid w:val="00482BDC"/>
    <w:rsid w:val="00483870"/>
    <w:rsid w:val="00483E2E"/>
    <w:rsid w:val="00483E7C"/>
    <w:rsid w:val="004843E0"/>
    <w:rsid w:val="004845CC"/>
    <w:rsid w:val="0048463B"/>
    <w:rsid w:val="00484A6A"/>
    <w:rsid w:val="00484A76"/>
    <w:rsid w:val="00485567"/>
    <w:rsid w:val="00485B6F"/>
    <w:rsid w:val="00485E9A"/>
    <w:rsid w:val="00486D42"/>
    <w:rsid w:val="00486D6E"/>
    <w:rsid w:val="00487E48"/>
    <w:rsid w:val="004901D4"/>
    <w:rsid w:val="004904D8"/>
    <w:rsid w:val="0049053A"/>
    <w:rsid w:val="004914CA"/>
    <w:rsid w:val="00492A64"/>
    <w:rsid w:val="004932D1"/>
    <w:rsid w:val="00493457"/>
    <w:rsid w:val="004953F3"/>
    <w:rsid w:val="0049577B"/>
    <w:rsid w:val="004958E6"/>
    <w:rsid w:val="00495A26"/>
    <w:rsid w:val="00495B32"/>
    <w:rsid w:val="004962CF"/>
    <w:rsid w:val="004963B8"/>
    <w:rsid w:val="00496586"/>
    <w:rsid w:val="00496775"/>
    <w:rsid w:val="004969A3"/>
    <w:rsid w:val="00496E75"/>
    <w:rsid w:val="00497141"/>
    <w:rsid w:val="00497A13"/>
    <w:rsid w:val="00497D62"/>
    <w:rsid w:val="00497F2A"/>
    <w:rsid w:val="004A0EB8"/>
    <w:rsid w:val="004A17CB"/>
    <w:rsid w:val="004A1DDF"/>
    <w:rsid w:val="004A3218"/>
    <w:rsid w:val="004A38CE"/>
    <w:rsid w:val="004A3F85"/>
    <w:rsid w:val="004A5798"/>
    <w:rsid w:val="004A6429"/>
    <w:rsid w:val="004A6774"/>
    <w:rsid w:val="004B09F7"/>
    <w:rsid w:val="004B0CB5"/>
    <w:rsid w:val="004B221B"/>
    <w:rsid w:val="004B2244"/>
    <w:rsid w:val="004B252F"/>
    <w:rsid w:val="004B26E4"/>
    <w:rsid w:val="004B2826"/>
    <w:rsid w:val="004B3D0A"/>
    <w:rsid w:val="004B3D81"/>
    <w:rsid w:val="004B429B"/>
    <w:rsid w:val="004B45E1"/>
    <w:rsid w:val="004B4938"/>
    <w:rsid w:val="004B5216"/>
    <w:rsid w:val="004B5799"/>
    <w:rsid w:val="004B5EC9"/>
    <w:rsid w:val="004B6AB0"/>
    <w:rsid w:val="004B6AEF"/>
    <w:rsid w:val="004B6EF6"/>
    <w:rsid w:val="004B6FA8"/>
    <w:rsid w:val="004B77E6"/>
    <w:rsid w:val="004B7E58"/>
    <w:rsid w:val="004C045C"/>
    <w:rsid w:val="004C11F1"/>
    <w:rsid w:val="004C175C"/>
    <w:rsid w:val="004C1922"/>
    <w:rsid w:val="004C1D6F"/>
    <w:rsid w:val="004C270D"/>
    <w:rsid w:val="004C3079"/>
    <w:rsid w:val="004C3F7E"/>
    <w:rsid w:val="004C415E"/>
    <w:rsid w:val="004C423F"/>
    <w:rsid w:val="004C4B52"/>
    <w:rsid w:val="004C539F"/>
    <w:rsid w:val="004C55DB"/>
    <w:rsid w:val="004C6BE1"/>
    <w:rsid w:val="004C6EBA"/>
    <w:rsid w:val="004C6FD8"/>
    <w:rsid w:val="004C7B29"/>
    <w:rsid w:val="004C7C5E"/>
    <w:rsid w:val="004D03D8"/>
    <w:rsid w:val="004D163E"/>
    <w:rsid w:val="004D2092"/>
    <w:rsid w:val="004D23F2"/>
    <w:rsid w:val="004D2528"/>
    <w:rsid w:val="004D2BA4"/>
    <w:rsid w:val="004D2BBC"/>
    <w:rsid w:val="004D2BF1"/>
    <w:rsid w:val="004D3783"/>
    <w:rsid w:val="004D3A36"/>
    <w:rsid w:val="004D549A"/>
    <w:rsid w:val="004D5596"/>
    <w:rsid w:val="004D5996"/>
    <w:rsid w:val="004D6BE3"/>
    <w:rsid w:val="004D79EF"/>
    <w:rsid w:val="004D7DBF"/>
    <w:rsid w:val="004E0B3E"/>
    <w:rsid w:val="004E13F7"/>
    <w:rsid w:val="004E1C66"/>
    <w:rsid w:val="004E1CE6"/>
    <w:rsid w:val="004E26E1"/>
    <w:rsid w:val="004E2C86"/>
    <w:rsid w:val="004E31AD"/>
    <w:rsid w:val="004E3E71"/>
    <w:rsid w:val="004E5E7A"/>
    <w:rsid w:val="004E6539"/>
    <w:rsid w:val="004E79E3"/>
    <w:rsid w:val="004F07A6"/>
    <w:rsid w:val="004F17EE"/>
    <w:rsid w:val="004F1B3D"/>
    <w:rsid w:val="004F1F17"/>
    <w:rsid w:val="004F2977"/>
    <w:rsid w:val="004F36DE"/>
    <w:rsid w:val="004F390A"/>
    <w:rsid w:val="004F3BE3"/>
    <w:rsid w:val="004F42FF"/>
    <w:rsid w:val="004F43F3"/>
    <w:rsid w:val="004F46E2"/>
    <w:rsid w:val="004F4D03"/>
    <w:rsid w:val="004F4D5A"/>
    <w:rsid w:val="004F5207"/>
    <w:rsid w:val="004F5769"/>
    <w:rsid w:val="004F6843"/>
    <w:rsid w:val="004F68FB"/>
    <w:rsid w:val="004F6B9A"/>
    <w:rsid w:val="004F7F2F"/>
    <w:rsid w:val="004F7F3F"/>
    <w:rsid w:val="005009E0"/>
    <w:rsid w:val="005012F4"/>
    <w:rsid w:val="00501919"/>
    <w:rsid w:val="00501A4E"/>
    <w:rsid w:val="00501EEE"/>
    <w:rsid w:val="00501F4F"/>
    <w:rsid w:val="005025A1"/>
    <w:rsid w:val="005033C1"/>
    <w:rsid w:val="0050361C"/>
    <w:rsid w:val="00503B29"/>
    <w:rsid w:val="0050463E"/>
    <w:rsid w:val="00504A82"/>
    <w:rsid w:val="00504CC5"/>
    <w:rsid w:val="00504E15"/>
    <w:rsid w:val="0050565D"/>
    <w:rsid w:val="005057CD"/>
    <w:rsid w:val="00507418"/>
    <w:rsid w:val="00507803"/>
    <w:rsid w:val="00507B4A"/>
    <w:rsid w:val="0051011D"/>
    <w:rsid w:val="0051034D"/>
    <w:rsid w:val="0051152C"/>
    <w:rsid w:val="005118FB"/>
    <w:rsid w:val="00511DD0"/>
    <w:rsid w:val="005128C7"/>
    <w:rsid w:val="00512AF5"/>
    <w:rsid w:val="00512E43"/>
    <w:rsid w:val="00513322"/>
    <w:rsid w:val="005135E4"/>
    <w:rsid w:val="00513984"/>
    <w:rsid w:val="0051516E"/>
    <w:rsid w:val="005152AF"/>
    <w:rsid w:val="005153EC"/>
    <w:rsid w:val="00515562"/>
    <w:rsid w:val="00515C88"/>
    <w:rsid w:val="005164A5"/>
    <w:rsid w:val="00516AAA"/>
    <w:rsid w:val="00516CD5"/>
    <w:rsid w:val="00516F78"/>
    <w:rsid w:val="0051753E"/>
    <w:rsid w:val="00517A25"/>
    <w:rsid w:val="00517AC4"/>
    <w:rsid w:val="00520333"/>
    <w:rsid w:val="00520505"/>
    <w:rsid w:val="0052077C"/>
    <w:rsid w:val="00520DCD"/>
    <w:rsid w:val="00521BF5"/>
    <w:rsid w:val="00522035"/>
    <w:rsid w:val="0052282A"/>
    <w:rsid w:val="00522955"/>
    <w:rsid w:val="005250A1"/>
    <w:rsid w:val="005254F8"/>
    <w:rsid w:val="00525D27"/>
    <w:rsid w:val="00526AF5"/>
    <w:rsid w:val="00526B12"/>
    <w:rsid w:val="00527095"/>
    <w:rsid w:val="005277B2"/>
    <w:rsid w:val="005279DB"/>
    <w:rsid w:val="00527DE9"/>
    <w:rsid w:val="0053078B"/>
    <w:rsid w:val="0053116E"/>
    <w:rsid w:val="00532240"/>
    <w:rsid w:val="0053256C"/>
    <w:rsid w:val="00532EFE"/>
    <w:rsid w:val="00533471"/>
    <w:rsid w:val="005340EC"/>
    <w:rsid w:val="00534211"/>
    <w:rsid w:val="00534F81"/>
    <w:rsid w:val="005350BF"/>
    <w:rsid w:val="00535284"/>
    <w:rsid w:val="0053591C"/>
    <w:rsid w:val="0053635C"/>
    <w:rsid w:val="00536E28"/>
    <w:rsid w:val="00536E64"/>
    <w:rsid w:val="00536EDB"/>
    <w:rsid w:val="00536F83"/>
    <w:rsid w:val="0053794F"/>
    <w:rsid w:val="0054059D"/>
    <w:rsid w:val="00540D02"/>
    <w:rsid w:val="00541125"/>
    <w:rsid w:val="00541149"/>
    <w:rsid w:val="00541ABE"/>
    <w:rsid w:val="00541C40"/>
    <w:rsid w:val="005423AB"/>
    <w:rsid w:val="00542BB4"/>
    <w:rsid w:val="00543150"/>
    <w:rsid w:val="0054343A"/>
    <w:rsid w:val="0054387E"/>
    <w:rsid w:val="0054426B"/>
    <w:rsid w:val="00545973"/>
    <w:rsid w:val="00546599"/>
    <w:rsid w:val="005468F9"/>
    <w:rsid w:val="0055129A"/>
    <w:rsid w:val="00551B9E"/>
    <w:rsid w:val="00551EFF"/>
    <w:rsid w:val="005533B5"/>
    <w:rsid w:val="005536FC"/>
    <w:rsid w:val="00553741"/>
    <w:rsid w:val="005539AD"/>
    <w:rsid w:val="005542BF"/>
    <w:rsid w:val="00555167"/>
    <w:rsid w:val="00555546"/>
    <w:rsid w:val="005557DB"/>
    <w:rsid w:val="00555EDB"/>
    <w:rsid w:val="00556F59"/>
    <w:rsid w:val="0055748E"/>
    <w:rsid w:val="005576E2"/>
    <w:rsid w:val="00560862"/>
    <w:rsid w:val="005608BA"/>
    <w:rsid w:val="00561121"/>
    <w:rsid w:val="005616C8"/>
    <w:rsid w:val="00561E1D"/>
    <w:rsid w:val="00561EE9"/>
    <w:rsid w:val="00562404"/>
    <w:rsid w:val="00562647"/>
    <w:rsid w:val="00562C4A"/>
    <w:rsid w:val="00562E50"/>
    <w:rsid w:val="00562EC2"/>
    <w:rsid w:val="00563F75"/>
    <w:rsid w:val="0056557C"/>
    <w:rsid w:val="005666A7"/>
    <w:rsid w:val="00567837"/>
    <w:rsid w:val="00570141"/>
    <w:rsid w:val="0057052B"/>
    <w:rsid w:val="00570B48"/>
    <w:rsid w:val="005710D4"/>
    <w:rsid w:val="0057179D"/>
    <w:rsid w:val="00571A6E"/>
    <w:rsid w:val="00571E0B"/>
    <w:rsid w:val="0057221A"/>
    <w:rsid w:val="0057225F"/>
    <w:rsid w:val="0057304A"/>
    <w:rsid w:val="0057398E"/>
    <w:rsid w:val="0057412B"/>
    <w:rsid w:val="00574365"/>
    <w:rsid w:val="005745E0"/>
    <w:rsid w:val="005749CC"/>
    <w:rsid w:val="00574E9E"/>
    <w:rsid w:val="0057501F"/>
    <w:rsid w:val="00575100"/>
    <w:rsid w:val="0057522F"/>
    <w:rsid w:val="00575448"/>
    <w:rsid w:val="00575A79"/>
    <w:rsid w:val="0057612C"/>
    <w:rsid w:val="00577053"/>
    <w:rsid w:val="00577568"/>
    <w:rsid w:val="005775CE"/>
    <w:rsid w:val="005806E5"/>
    <w:rsid w:val="00580CAE"/>
    <w:rsid w:val="00581225"/>
    <w:rsid w:val="00581450"/>
    <w:rsid w:val="005821E8"/>
    <w:rsid w:val="00583252"/>
    <w:rsid w:val="00583265"/>
    <w:rsid w:val="005834C4"/>
    <w:rsid w:val="005840B6"/>
    <w:rsid w:val="005847B9"/>
    <w:rsid w:val="00585546"/>
    <w:rsid w:val="00585F1E"/>
    <w:rsid w:val="005862D5"/>
    <w:rsid w:val="00586975"/>
    <w:rsid w:val="00586BAF"/>
    <w:rsid w:val="00587179"/>
    <w:rsid w:val="0058769D"/>
    <w:rsid w:val="0059084C"/>
    <w:rsid w:val="00591395"/>
    <w:rsid w:val="00591492"/>
    <w:rsid w:val="00591564"/>
    <w:rsid w:val="00591806"/>
    <w:rsid w:val="00591F5A"/>
    <w:rsid w:val="00592187"/>
    <w:rsid w:val="00593435"/>
    <w:rsid w:val="00593523"/>
    <w:rsid w:val="00593659"/>
    <w:rsid w:val="0059370A"/>
    <w:rsid w:val="0059388E"/>
    <w:rsid w:val="005938D0"/>
    <w:rsid w:val="00593D9C"/>
    <w:rsid w:val="00594127"/>
    <w:rsid w:val="00596443"/>
    <w:rsid w:val="00596656"/>
    <w:rsid w:val="005969F9"/>
    <w:rsid w:val="00597384"/>
    <w:rsid w:val="00597772"/>
    <w:rsid w:val="005978D6"/>
    <w:rsid w:val="005A08D8"/>
    <w:rsid w:val="005A100F"/>
    <w:rsid w:val="005A196B"/>
    <w:rsid w:val="005A1C68"/>
    <w:rsid w:val="005A2303"/>
    <w:rsid w:val="005A30D0"/>
    <w:rsid w:val="005A3111"/>
    <w:rsid w:val="005A3907"/>
    <w:rsid w:val="005A4843"/>
    <w:rsid w:val="005A491B"/>
    <w:rsid w:val="005A53F0"/>
    <w:rsid w:val="005A563D"/>
    <w:rsid w:val="005A586C"/>
    <w:rsid w:val="005A612D"/>
    <w:rsid w:val="005A6CA6"/>
    <w:rsid w:val="005A7C3B"/>
    <w:rsid w:val="005B0DEB"/>
    <w:rsid w:val="005B1597"/>
    <w:rsid w:val="005B1B64"/>
    <w:rsid w:val="005B1F76"/>
    <w:rsid w:val="005B236E"/>
    <w:rsid w:val="005B273D"/>
    <w:rsid w:val="005B2F61"/>
    <w:rsid w:val="005B340D"/>
    <w:rsid w:val="005B44A6"/>
    <w:rsid w:val="005B47A1"/>
    <w:rsid w:val="005B480D"/>
    <w:rsid w:val="005B4F3A"/>
    <w:rsid w:val="005B4FCF"/>
    <w:rsid w:val="005B5035"/>
    <w:rsid w:val="005B5369"/>
    <w:rsid w:val="005B5C96"/>
    <w:rsid w:val="005B6107"/>
    <w:rsid w:val="005B66F8"/>
    <w:rsid w:val="005B6D2B"/>
    <w:rsid w:val="005B7B70"/>
    <w:rsid w:val="005C0736"/>
    <w:rsid w:val="005C0946"/>
    <w:rsid w:val="005C0A40"/>
    <w:rsid w:val="005C1306"/>
    <w:rsid w:val="005C1C48"/>
    <w:rsid w:val="005C1F8C"/>
    <w:rsid w:val="005C2A10"/>
    <w:rsid w:val="005C2BC5"/>
    <w:rsid w:val="005C2DE1"/>
    <w:rsid w:val="005C3A45"/>
    <w:rsid w:val="005C4144"/>
    <w:rsid w:val="005C4374"/>
    <w:rsid w:val="005C4407"/>
    <w:rsid w:val="005C45AF"/>
    <w:rsid w:val="005C4936"/>
    <w:rsid w:val="005C4D43"/>
    <w:rsid w:val="005C67B3"/>
    <w:rsid w:val="005C6998"/>
    <w:rsid w:val="005C6BF4"/>
    <w:rsid w:val="005C6F33"/>
    <w:rsid w:val="005C743F"/>
    <w:rsid w:val="005C7F62"/>
    <w:rsid w:val="005C7F96"/>
    <w:rsid w:val="005D04D6"/>
    <w:rsid w:val="005D1206"/>
    <w:rsid w:val="005D13C6"/>
    <w:rsid w:val="005D1556"/>
    <w:rsid w:val="005D18A0"/>
    <w:rsid w:val="005D3670"/>
    <w:rsid w:val="005D3763"/>
    <w:rsid w:val="005D48F2"/>
    <w:rsid w:val="005D525F"/>
    <w:rsid w:val="005D5AE5"/>
    <w:rsid w:val="005D5C23"/>
    <w:rsid w:val="005D6170"/>
    <w:rsid w:val="005D63C5"/>
    <w:rsid w:val="005D6794"/>
    <w:rsid w:val="005D6B11"/>
    <w:rsid w:val="005D6BBA"/>
    <w:rsid w:val="005D72E6"/>
    <w:rsid w:val="005D77CC"/>
    <w:rsid w:val="005D787C"/>
    <w:rsid w:val="005E0535"/>
    <w:rsid w:val="005E1667"/>
    <w:rsid w:val="005E170F"/>
    <w:rsid w:val="005E1C79"/>
    <w:rsid w:val="005E3CBD"/>
    <w:rsid w:val="005E3E84"/>
    <w:rsid w:val="005E4143"/>
    <w:rsid w:val="005E4379"/>
    <w:rsid w:val="005E4CAB"/>
    <w:rsid w:val="005E5E4E"/>
    <w:rsid w:val="005E654B"/>
    <w:rsid w:val="005E6CA0"/>
    <w:rsid w:val="005E7962"/>
    <w:rsid w:val="005F162A"/>
    <w:rsid w:val="005F427B"/>
    <w:rsid w:val="005F473B"/>
    <w:rsid w:val="005F4C59"/>
    <w:rsid w:val="005F4D02"/>
    <w:rsid w:val="005F4DC7"/>
    <w:rsid w:val="005F556E"/>
    <w:rsid w:val="005F59D2"/>
    <w:rsid w:val="005F63FA"/>
    <w:rsid w:val="005F685B"/>
    <w:rsid w:val="00600F3A"/>
    <w:rsid w:val="00600F74"/>
    <w:rsid w:val="00600FB1"/>
    <w:rsid w:val="00601509"/>
    <w:rsid w:val="0060281E"/>
    <w:rsid w:val="00602C48"/>
    <w:rsid w:val="006041CA"/>
    <w:rsid w:val="006047CC"/>
    <w:rsid w:val="00604AB7"/>
    <w:rsid w:val="00604F85"/>
    <w:rsid w:val="006054D7"/>
    <w:rsid w:val="00605B4A"/>
    <w:rsid w:val="00605E33"/>
    <w:rsid w:val="00606564"/>
    <w:rsid w:val="006074D4"/>
    <w:rsid w:val="00607AE7"/>
    <w:rsid w:val="006101A2"/>
    <w:rsid w:val="00610692"/>
    <w:rsid w:val="0061120E"/>
    <w:rsid w:val="00611278"/>
    <w:rsid w:val="00612999"/>
    <w:rsid w:val="0061425C"/>
    <w:rsid w:val="006145A9"/>
    <w:rsid w:val="006146AC"/>
    <w:rsid w:val="0061485A"/>
    <w:rsid w:val="0061574D"/>
    <w:rsid w:val="00615BE5"/>
    <w:rsid w:val="00615C6C"/>
    <w:rsid w:val="00615FBC"/>
    <w:rsid w:val="00616F14"/>
    <w:rsid w:val="00616F70"/>
    <w:rsid w:val="006174C1"/>
    <w:rsid w:val="0061753E"/>
    <w:rsid w:val="00617645"/>
    <w:rsid w:val="00617D5F"/>
    <w:rsid w:val="006201EE"/>
    <w:rsid w:val="0062024C"/>
    <w:rsid w:val="00620569"/>
    <w:rsid w:val="00620D66"/>
    <w:rsid w:val="00620FB3"/>
    <w:rsid w:val="00620FBC"/>
    <w:rsid w:val="006213B8"/>
    <w:rsid w:val="00621857"/>
    <w:rsid w:val="0062276A"/>
    <w:rsid w:val="006227C9"/>
    <w:rsid w:val="00622D27"/>
    <w:rsid w:val="00622EEF"/>
    <w:rsid w:val="00622FBE"/>
    <w:rsid w:val="00623997"/>
    <w:rsid w:val="00623A86"/>
    <w:rsid w:val="00623A96"/>
    <w:rsid w:val="00623E16"/>
    <w:rsid w:val="00624006"/>
    <w:rsid w:val="00624777"/>
    <w:rsid w:val="006261C8"/>
    <w:rsid w:val="006261FB"/>
    <w:rsid w:val="006271A0"/>
    <w:rsid w:val="00627A64"/>
    <w:rsid w:val="006306E1"/>
    <w:rsid w:val="0063112F"/>
    <w:rsid w:val="0063126B"/>
    <w:rsid w:val="00631DD7"/>
    <w:rsid w:val="00631EC9"/>
    <w:rsid w:val="006324B1"/>
    <w:rsid w:val="00632F54"/>
    <w:rsid w:val="00632FFB"/>
    <w:rsid w:val="00633E7C"/>
    <w:rsid w:val="00634797"/>
    <w:rsid w:val="00634A2E"/>
    <w:rsid w:val="006356F1"/>
    <w:rsid w:val="006375D5"/>
    <w:rsid w:val="00637818"/>
    <w:rsid w:val="00637C0B"/>
    <w:rsid w:val="00637FD2"/>
    <w:rsid w:val="00641FBA"/>
    <w:rsid w:val="0064214B"/>
    <w:rsid w:val="00643BA9"/>
    <w:rsid w:val="00643EFC"/>
    <w:rsid w:val="00644940"/>
    <w:rsid w:val="00644D55"/>
    <w:rsid w:val="006454AD"/>
    <w:rsid w:val="006454D7"/>
    <w:rsid w:val="00645641"/>
    <w:rsid w:val="00645894"/>
    <w:rsid w:val="00645965"/>
    <w:rsid w:val="00646226"/>
    <w:rsid w:val="00646CA8"/>
    <w:rsid w:val="00647796"/>
    <w:rsid w:val="00647C31"/>
    <w:rsid w:val="00650668"/>
    <w:rsid w:val="006508EE"/>
    <w:rsid w:val="00650988"/>
    <w:rsid w:val="006509E2"/>
    <w:rsid w:val="006515D7"/>
    <w:rsid w:val="00651872"/>
    <w:rsid w:val="006519CB"/>
    <w:rsid w:val="00651E60"/>
    <w:rsid w:val="006535F9"/>
    <w:rsid w:val="0065454E"/>
    <w:rsid w:val="00654B45"/>
    <w:rsid w:val="006559B5"/>
    <w:rsid w:val="00655DE8"/>
    <w:rsid w:val="006560B1"/>
    <w:rsid w:val="00656984"/>
    <w:rsid w:val="00656D9F"/>
    <w:rsid w:val="0065769E"/>
    <w:rsid w:val="006608FA"/>
    <w:rsid w:val="00660EBF"/>
    <w:rsid w:val="00660EFC"/>
    <w:rsid w:val="00661F9F"/>
    <w:rsid w:val="00662BB2"/>
    <w:rsid w:val="00662C2A"/>
    <w:rsid w:val="00663019"/>
    <w:rsid w:val="006646FD"/>
    <w:rsid w:val="006652AC"/>
    <w:rsid w:val="00665B56"/>
    <w:rsid w:val="00665E53"/>
    <w:rsid w:val="0066645C"/>
    <w:rsid w:val="0066710D"/>
    <w:rsid w:val="0066724F"/>
    <w:rsid w:val="006674B3"/>
    <w:rsid w:val="0066786E"/>
    <w:rsid w:val="00667AB5"/>
    <w:rsid w:val="00667B27"/>
    <w:rsid w:val="00667C4C"/>
    <w:rsid w:val="0067091B"/>
    <w:rsid w:val="00670B99"/>
    <w:rsid w:val="00671D41"/>
    <w:rsid w:val="00671FE9"/>
    <w:rsid w:val="0067250A"/>
    <w:rsid w:val="0067271E"/>
    <w:rsid w:val="0067273E"/>
    <w:rsid w:val="00672C34"/>
    <w:rsid w:val="00672EB1"/>
    <w:rsid w:val="00673F61"/>
    <w:rsid w:val="006741C2"/>
    <w:rsid w:val="006747F4"/>
    <w:rsid w:val="006749F5"/>
    <w:rsid w:val="00674D5A"/>
    <w:rsid w:val="006759BA"/>
    <w:rsid w:val="00676AE1"/>
    <w:rsid w:val="006771A8"/>
    <w:rsid w:val="00677380"/>
    <w:rsid w:val="00677A7B"/>
    <w:rsid w:val="0068022E"/>
    <w:rsid w:val="006806FD"/>
    <w:rsid w:val="00680DDD"/>
    <w:rsid w:val="006817C8"/>
    <w:rsid w:val="00682113"/>
    <w:rsid w:val="0068213E"/>
    <w:rsid w:val="00683BCF"/>
    <w:rsid w:val="006843EC"/>
    <w:rsid w:val="00684853"/>
    <w:rsid w:val="00684D00"/>
    <w:rsid w:val="00684E26"/>
    <w:rsid w:val="00685184"/>
    <w:rsid w:val="00685C76"/>
    <w:rsid w:val="0068667A"/>
    <w:rsid w:val="00686ED6"/>
    <w:rsid w:val="00686F96"/>
    <w:rsid w:val="00686FA3"/>
    <w:rsid w:val="00687BE9"/>
    <w:rsid w:val="00690AF5"/>
    <w:rsid w:val="00690D4B"/>
    <w:rsid w:val="00691BCB"/>
    <w:rsid w:val="00692BAB"/>
    <w:rsid w:val="00692F62"/>
    <w:rsid w:val="00693153"/>
    <w:rsid w:val="006937D9"/>
    <w:rsid w:val="00693BAD"/>
    <w:rsid w:val="006946D9"/>
    <w:rsid w:val="006949E5"/>
    <w:rsid w:val="00694B52"/>
    <w:rsid w:val="0069548C"/>
    <w:rsid w:val="00696143"/>
    <w:rsid w:val="00696646"/>
    <w:rsid w:val="00696960"/>
    <w:rsid w:val="00696D70"/>
    <w:rsid w:val="00697024"/>
    <w:rsid w:val="00697085"/>
    <w:rsid w:val="00697349"/>
    <w:rsid w:val="00697707"/>
    <w:rsid w:val="006978F1"/>
    <w:rsid w:val="00697A92"/>
    <w:rsid w:val="006A00DB"/>
    <w:rsid w:val="006A0193"/>
    <w:rsid w:val="006A04CF"/>
    <w:rsid w:val="006A12A3"/>
    <w:rsid w:val="006A1695"/>
    <w:rsid w:val="006A1F7F"/>
    <w:rsid w:val="006A2093"/>
    <w:rsid w:val="006A21B3"/>
    <w:rsid w:val="006A3DE2"/>
    <w:rsid w:val="006A4CB6"/>
    <w:rsid w:val="006A5D45"/>
    <w:rsid w:val="006A5E5E"/>
    <w:rsid w:val="006A68E2"/>
    <w:rsid w:val="006A7B16"/>
    <w:rsid w:val="006A7DBB"/>
    <w:rsid w:val="006A7FA2"/>
    <w:rsid w:val="006B02D7"/>
    <w:rsid w:val="006B07D9"/>
    <w:rsid w:val="006B0C2B"/>
    <w:rsid w:val="006B0F5B"/>
    <w:rsid w:val="006B108C"/>
    <w:rsid w:val="006B11A6"/>
    <w:rsid w:val="006B13B5"/>
    <w:rsid w:val="006B142D"/>
    <w:rsid w:val="006B1635"/>
    <w:rsid w:val="006B1DEA"/>
    <w:rsid w:val="006B33F1"/>
    <w:rsid w:val="006B4098"/>
    <w:rsid w:val="006B40DB"/>
    <w:rsid w:val="006B4B35"/>
    <w:rsid w:val="006B500A"/>
    <w:rsid w:val="006B54F6"/>
    <w:rsid w:val="006B5850"/>
    <w:rsid w:val="006B6075"/>
    <w:rsid w:val="006B6259"/>
    <w:rsid w:val="006B6544"/>
    <w:rsid w:val="006C03B7"/>
    <w:rsid w:val="006C131B"/>
    <w:rsid w:val="006C1978"/>
    <w:rsid w:val="006C26AF"/>
    <w:rsid w:val="006C3E36"/>
    <w:rsid w:val="006C4426"/>
    <w:rsid w:val="006C5EE8"/>
    <w:rsid w:val="006C748B"/>
    <w:rsid w:val="006D0166"/>
    <w:rsid w:val="006D0177"/>
    <w:rsid w:val="006D01A6"/>
    <w:rsid w:val="006D15B8"/>
    <w:rsid w:val="006D185C"/>
    <w:rsid w:val="006D2484"/>
    <w:rsid w:val="006D2958"/>
    <w:rsid w:val="006D3E70"/>
    <w:rsid w:val="006D3FB7"/>
    <w:rsid w:val="006D4784"/>
    <w:rsid w:val="006D552D"/>
    <w:rsid w:val="006D572F"/>
    <w:rsid w:val="006D5B19"/>
    <w:rsid w:val="006D689A"/>
    <w:rsid w:val="006D7B58"/>
    <w:rsid w:val="006D7B68"/>
    <w:rsid w:val="006E0759"/>
    <w:rsid w:val="006E0867"/>
    <w:rsid w:val="006E086C"/>
    <w:rsid w:val="006E094E"/>
    <w:rsid w:val="006E0EC7"/>
    <w:rsid w:val="006E19B1"/>
    <w:rsid w:val="006E3D4B"/>
    <w:rsid w:val="006E3D6C"/>
    <w:rsid w:val="006E47CB"/>
    <w:rsid w:val="006E4CFD"/>
    <w:rsid w:val="006E526B"/>
    <w:rsid w:val="006E547C"/>
    <w:rsid w:val="006E5592"/>
    <w:rsid w:val="006E5C6C"/>
    <w:rsid w:val="006E5CDC"/>
    <w:rsid w:val="006E5CEF"/>
    <w:rsid w:val="006E6227"/>
    <w:rsid w:val="006E66AF"/>
    <w:rsid w:val="006E6B42"/>
    <w:rsid w:val="006E6DDD"/>
    <w:rsid w:val="006E72DF"/>
    <w:rsid w:val="006E730B"/>
    <w:rsid w:val="006F0764"/>
    <w:rsid w:val="006F0E41"/>
    <w:rsid w:val="006F0E59"/>
    <w:rsid w:val="006F113B"/>
    <w:rsid w:val="006F182C"/>
    <w:rsid w:val="006F1A14"/>
    <w:rsid w:val="006F1DEF"/>
    <w:rsid w:val="006F2A4B"/>
    <w:rsid w:val="006F2D4B"/>
    <w:rsid w:val="006F30AA"/>
    <w:rsid w:val="006F3748"/>
    <w:rsid w:val="006F3833"/>
    <w:rsid w:val="006F3E1F"/>
    <w:rsid w:val="006F41FB"/>
    <w:rsid w:val="006F5028"/>
    <w:rsid w:val="006F5078"/>
    <w:rsid w:val="006F508C"/>
    <w:rsid w:val="006F5A27"/>
    <w:rsid w:val="006F5F04"/>
    <w:rsid w:val="006F6243"/>
    <w:rsid w:val="006F68D3"/>
    <w:rsid w:val="006F6BD7"/>
    <w:rsid w:val="006F72D6"/>
    <w:rsid w:val="006F7A70"/>
    <w:rsid w:val="006F7AA4"/>
    <w:rsid w:val="00700616"/>
    <w:rsid w:val="007009CC"/>
    <w:rsid w:val="00700A5B"/>
    <w:rsid w:val="00700B9E"/>
    <w:rsid w:val="00700DCB"/>
    <w:rsid w:val="00701772"/>
    <w:rsid w:val="00701C0F"/>
    <w:rsid w:val="00701D2C"/>
    <w:rsid w:val="00702D42"/>
    <w:rsid w:val="00702DD7"/>
    <w:rsid w:val="00703A5E"/>
    <w:rsid w:val="00703DC4"/>
    <w:rsid w:val="00704434"/>
    <w:rsid w:val="00704891"/>
    <w:rsid w:val="0070490B"/>
    <w:rsid w:val="007053A7"/>
    <w:rsid w:val="00705511"/>
    <w:rsid w:val="0070580A"/>
    <w:rsid w:val="00706D8B"/>
    <w:rsid w:val="00706EBA"/>
    <w:rsid w:val="00707499"/>
    <w:rsid w:val="007078BC"/>
    <w:rsid w:val="00710507"/>
    <w:rsid w:val="0071173E"/>
    <w:rsid w:val="00711E99"/>
    <w:rsid w:val="00711F09"/>
    <w:rsid w:val="007120E7"/>
    <w:rsid w:val="00712341"/>
    <w:rsid w:val="007127C4"/>
    <w:rsid w:val="00713463"/>
    <w:rsid w:val="00713A5C"/>
    <w:rsid w:val="00713E3F"/>
    <w:rsid w:val="00713E7A"/>
    <w:rsid w:val="00714469"/>
    <w:rsid w:val="00714A00"/>
    <w:rsid w:val="00714E00"/>
    <w:rsid w:val="007163F8"/>
    <w:rsid w:val="00716969"/>
    <w:rsid w:val="007205AF"/>
    <w:rsid w:val="00720C2A"/>
    <w:rsid w:val="00720F3D"/>
    <w:rsid w:val="00721324"/>
    <w:rsid w:val="00722365"/>
    <w:rsid w:val="00722B86"/>
    <w:rsid w:val="00723147"/>
    <w:rsid w:val="007234D3"/>
    <w:rsid w:val="0072369B"/>
    <w:rsid w:val="0072386F"/>
    <w:rsid w:val="00723C84"/>
    <w:rsid w:val="00725356"/>
    <w:rsid w:val="0072547D"/>
    <w:rsid w:val="007257A3"/>
    <w:rsid w:val="0072683B"/>
    <w:rsid w:val="00726A05"/>
    <w:rsid w:val="00726F0D"/>
    <w:rsid w:val="007272D4"/>
    <w:rsid w:val="00727476"/>
    <w:rsid w:val="00730A6B"/>
    <w:rsid w:val="00730EE7"/>
    <w:rsid w:val="007310C7"/>
    <w:rsid w:val="00731242"/>
    <w:rsid w:val="00732BC9"/>
    <w:rsid w:val="007332C2"/>
    <w:rsid w:val="00733C5E"/>
    <w:rsid w:val="00733D03"/>
    <w:rsid w:val="00734077"/>
    <w:rsid w:val="007360E9"/>
    <w:rsid w:val="007373A6"/>
    <w:rsid w:val="00737877"/>
    <w:rsid w:val="00737A81"/>
    <w:rsid w:val="0074006D"/>
    <w:rsid w:val="00741A42"/>
    <w:rsid w:val="00741FC9"/>
    <w:rsid w:val="00742572"/>
    <w:rsid w:val="00742890"/>
    <w:rsid w:val="0074312E"/>
    <w:rsid w:val="00743453"/>
    <w:rsid w:val="00744028"/>
    <w:rsid w:val="00744F8F"/>
    <w:rsid w:val="00745339"/>
    <w:rsid w:val="007453B7"/>
    <w:rsid w:val="00745473"/>
    <w:rsid w:val="00746685"/>
    <w:rsid w:val="00746714"/>
    <w:rsid w:val="00747B62"/>
    <w:rsid w:val="007503A0"/>
    <w:rsid w:val="00751467"/>
    <w:rsid w:val="007514BB"/>
    <w:rsid w:val="00751D57"/>
    <w:rsid w:val="00752781"/>
    <w:rsid w:val="007534CD"/>
    <w:rsid w:val="0075383D"/>
    <w:rsid w:val="00753962"/>
    <w:rsid w:val="00753C10"/>
    <w:rsid w:val="00754265"/>
    <w:rsid w:val="00754A44"/>
    <w:rsid w:val="00754EF2"/>
    <w:rsid w:val="007550A0"/>
    <w:rsid w:val="00755350"/>
    <w:rsid w:val="007564B7"/>
    <w:rsid w:val="0075696A"/>
    <w:rsid w:val="00756AF9"/>
    <w:rsid w:val="00756BDF"/>
    <w:rsid w:val="00756CA3"/>
    <w:rsid w:val="00756DFF"/>
    <w:rsid w:val="007572A2"/>
    <w:rsid w:val="00757DD2"/>
    <w:rsid w:val="007604B2"/>
    <w:rsid w:val="007609AE"/>
    <w:rsid w:val="00760F14"/>
    <w:rsid w:val="0076122E"/>
    <w:rsid w:val="00761A0C"/>
    <w:rsid w:val="00761B0D"/>
    <w:rsid w:val="00761C97"/>
    <w:rsid w:val="00762583"/>
    <w:rsid w:val="00762B78"/>
    <w:rsid w:val="00762C0B"/>
    <w:rsid w:val="00763FB4"/>
    <w:rsid w:val="00764422"/>
    <w:rsid w:val="00764EA6"/>
    <w:rsid w:val="007660DC"/>
    <w:rsid w:val="0076629D"/>
    <w:rsid w:val="007669C0"/>
    <w:rsid w:val="00766F2F"/>
    <w:rsid w:val="00766FCD"/>
    <w:rsid w:val="00767338"/>
    <w:rsid w:val="00767407"/>
    <w:rsid w:val="0076765D"/>
    <w:rsid w:val="00767E4D"/>
    <w:rsid w:val="007700FE"/>
    <w:rsid w:val="0077046D"/>
    <w:rsid w:val="0077092A"/>
    <w:rsid w:val="00770BB1"/>
    <w:rsid w:val="00770E91"/>
    <w:rsid w:val="00770ED5"/>
    <w:rsid w:val="00771332"/>
    <w:rsid w:val="00771AF7"/>
    <w:rsid w:val="00771F77"/>
    <w:rsid w:val="007720B5"/>
    <w:rsid w:val="007725A3"/>
    <w:rsid w:val="00772CD3"/>
    <w:rsid w:val="00773575"/>
    <w:rsid w:val="00774E5B"/>
    <w:rsid w:val="00774F32"/>
    <w:rsid w:val="007763C8"/>
    <w:rsid w:val="00776928"/>
    <w:rsid w:val="0078029C"/>
    <w:rsid w:val="00780411"/>
    <w:rsid w:val="007807BC"/>
    <w:rsid w:val="007808AD"/>
    <w:rsid w:val="00781001"/>
    <w:rsid w:val="00781060"/>
    <w:rsid w:val="00781B32"/>
    <w:rsid w:val="00781FE7"/>
    <w:rsid w:val="007824EB"/>
    <w:rsid w:val="00782B9D"/>
    <w:rsid w:val="00783451"/>
    <w:rsid w:val="0078381A"/>
    <w:rsid w:val="00783A0E"/>
    <w:rsid w:val="00783A28"/>
    <w:rsid w:val="00783D24"/>
    <w:rsid w:val="00783EC4"/>
    <w:rsid w:val="00783EDF"/>
    <w:rsid w:val="0078437C"/>
    <w:rsid w:val="007847F2"/>
    <w:rsid w:val="00784A67"/>
    <w:rsid w:val="00784E8F"/>
    <w:rsid w:val="00785211"/>
    <w:rsid w:val="0078547C"/>
    <w:rsid w:val="00785BAE"/>
    <w:rsid w:val="00785EFC"/>
    <w:rsid w:val="007865CB"/>
    <w:rsid w:val="0078699C"/>
    <w:rsid w:val="00787206"/>
    <w:rsid w:val="007873D0"/>
    <w:rsid w:val="0078777E"/>
    <w:rsid w:val="00787A7E"/>
    <w:rsid w:val="007903E0"/>
    <w:rsid w:val="007908E5"/>
    <w:rsid w:val="00790A72"/>
    <w:rsid w:val="00790BAE"/>
    <w:rsid w:val="00790E32"/>
    <w:rsid w:val="00790F95"/>
    <w:rsid w:val="0079102A"/>
    <w:rsid w:val="007921C1"/>
    <w:rsid w:val="00792351"/>
    <w:rsid w:val="007925C9"/>
    <w:rsid w:val="00792D99"/>
    <w:rsid w:val="00792DAB"/>
    <w:rsid w:val="007936D5"/>
    <w:rsid w:val="007951E0"/>
    <w:rsid w:val="00795ED8"/>
    <w:rsid w:val="007960DE"/>
    <w:rsid w:val="00796FAF"/>
    <w:rsid w:val="007977BE"/>
    <w:rsid w:val="007A0DC4"/>
    <w:rsid w:val="007A2EF9"/>
    <w:rsid w:val="007A356E"/>
    <w:rsid w:val="007A39BC"/>
    <w:rsid w:val="007A3A4C"/>
    <w:rsid w:val="007A3F19"/>
    <w:rsid w:val="007A40E6"/>
    <w:rsid w:val="007A435B"/>
    <w:rsid w:val="007A490F"/>
    <w:rsid w:val="007A4C99"/>
    <w:rsid w:val="007A5025"/>
    <w:rsid w:val="007A5642"/>
    <w:rsid w:val="007A5749"/>
    <w:rsid w:val="007A5800"/>
    <w:rsid w:val="007A5CAC"/>
    <w:rsid w:val="007A684E"/>
    <w:rsid w:val="007A6B24"/>
    <w:rsid w:val="007A763A"/>
    <w:rsid w:val="007B03B6"/>
    <w:rsid w:val="007B069C"/>
    <w:rsid w:val="007B0E54"/>
    <w:rsid w:val="007B3E97"/>
    <w:rsid w:val="007B3F28"/>
    <w:rsid w:val="007B423D"/>
    <w:rsid w:val="007B4373"/>
    <w:rsid w:val="007B4593"/>
    <w:rsid w:val="007B4654"/>
    <w:rsid w:val="007B476C"/>
    <w:rsid w:val="007B5ABF"/>
    <w:rsid w:val="007B5C63"/>
    <w:rsid w:val="007B5D3C"/>
    <w:rsid w:val="007B5F16"/>
    <w:rsid w:val="007B61A1"/>
    <w:rsid w:val="007B70E1"/>
    <w:rsid w:val="007B7A48"/>
    <w:rsid w:val="007C0097"/>
    <w:rsid w:val="007C051A"/>
    <w:rsid w:val="007C0699"/>
    <w:rsid w:val="007C08F7"/>
    <w:rsid w:val="007C0A48"/>
    <w:rsid w:val="007C142A"/>
    <w:rsid w:val="007C1B73"/>
    <w:rsid w:val="007C37C2"/>
    <w:rsid w:val="007C432D"/>
    <w:rsid w:val="007C4E26"/>
    <w:rsid w:val="007C4F9B"/>
    <w:rsid w:val="007C4FAF"/>
    <w:rsid w:val="007C5B90"/>
    <w:rsid w:val="007C5F66"/>
    <w:rsid w:val="007C65B4"/>
    <w:rsid w:val="007C6F0F"/>
    <w:rsid w:val="007C7E48"/>
    <w:rsid w:val="007D02F2"/>
    <w:rsid w:val="007D03E7"/>
    <w:rsid w:val="007D0792"/>
    <w:rsid w:val="007D11AE"/>
    <w:rsid w:val="007D11C3"/>
    <w:rsid w:val="007D1C94"/>
    <w:rsid w:val="007D2008"/>
    <w:rsid w:val="007D24F5"/>
    <w:rsid w:val="007D2535"/>
    <w:rsid w:val="007D3296"/>
    <w:rsid w:val="007D431E"/>
    <w:rsid w:val="007D443E"/>
    <w:rsid w:val="007D456B"/>
    <w:rsid w:val="007D66E1"/>
    <w:rsid w:val="007D6CF2"/>
    <w:rsid w:val="007D780C"/>
    <w:rsid w:val="007E0001"/>
    <w:rsid w:val="007E06E5"/>
    <w:rsid w:val="007E1064"/>
    <w:rsid w:val="007E1070"/>
    <w:rsid w:val="007E1255"/>
    <w:rsid w:val="007E2195"/>
    <w:rsid w:val="007E2BB6"/>
    <w:rsid w:val="007E394B"/>
    <w:rsid w:val="007E3E3B"/>
    <w:rsid w:val="007E4192"/>
    <w:rsid w:val="007E4388"/>
    <w:rsid w:val="007E4881"/>
    <w:rsid w:val="007E4BD0"/>
    <w:rsid w:val="007E4C51"/>
    <w:rsid w:val="007E51AD"/>
    <w:rsid w:val="007E591D"/>
    <w:rsid w:val="007E5E24"/>
    <w:rsid w:val="007E5E6F"/>
    <w:rsid w:val="007E6A39"/>
    <w:rsid w:val="007E70BF"/>
    <w:rsid w:val="007E74D1"/>
    <w:rsid w:val="007E7556"/>
    <w:rsid w:val="007E77CB"/>
    <w:rsid w:val="007E7C0F"/>
    <w:rsid w:val="007F00CB"/>
    <w:rsid w:val="007F0151"/>
    <w:rsid w:val="007F04E0"/>
    <w:rsid w:val="007F07D6"/>
    <w:rsid w:val="007F0834"/>
    <w:rsid w:val="007F1117"/>
    <w:rsid w:val="007F113E"/>
    <w:rsid w:val="007F11B1"/>
    <w:rsid w:val="007F2144"/>
    <w:rsid w:val="007F2853"/>
    <w:rsid w:val="007F296A"/>
    <w:rsid w:val="007F2BEE"/>
    <w:rsid w:val="007F2D1E"/>
    <w:rsid w:val="007F2F48"/>
    <w:rsid w:val="007F3098"/>
    <w:rsid w:val="007F30D8"/>
    <w:rsid w:val="007F4231"/>
    <w:rsid w:val="007F49C0"/>
    <w:rsid w:val="007F4FD0"/>
    <w:rsid w:val="007F639E"/>
    <w:rsid w:val="007F641E"/>
    <w:rsid w:val="007F73B3"/>
    <w:rsid w:val="007F73C1"/>
    <w:rsid w:val="007F7602"/>
    <w:rsid w:val="008000D0"/>
    <w:rsid w:val="00801E40"/>
    <w:rsid w:val="0080216C"/>
    <w:rsid w:val="00802702"/>
    <w:rsid w:val="0080283D"/>
    <w:rsid w:val="0080286C"/>
    <w:rsid w:val="008031FE"/>
    <w:rsid w:val="00803295"/>
    <w:rsid w:val="00803422"/>
    <w:rsid w:val="00803948"/>
    <w:rsid w:val="008040D0"/>
    <w:rsid w:val="0080475E"/>
    <w:rsid w:val="00804BC1"/>
    <w:rsid w:val="00804F05"/>
    <w:rsid w:val="0080507D"/>
    <w:rsid w:val="0080541F"/>
    <w:rsid w:val="008059F1"/>
    <w:rsid w:val="00805EDA"/>
    <w:rsid w:val="008064F3"/>
    <w:rsid w:val="00807067"/>
    <w:rsid w:val="00807BEC"/>
    <w:rsid w:val="008101D8"/>
    <w:rsid w:val="00810502"/>
    <w:rsid w:val="00810E74"/>
    <w:rsid w:val="008111CC"/>
    <w:rsid w:val="00811248"/>
    <w:rsid w:val="008112EA"/>
    <w:rsid w:val="00813349"/>
    <w:rsid w:val="00813423"/>
    <w:rsid w:val="00814665"/>
    <w:rsid w:val="008158B1"/>
    <w:rsid w:val="008159B8"/>
    <w:rsid w:val="00815A27"/>
    <w:rsid w:val="00815F9C"/>
    <w:rsid w:val="00816113"/>
    <w:rsid w:val="008164EE"/>
    <w:rsid w:val="0081772E"/>
    <w:rsid w:val="00820860"/>
    <w:rsid w:val="00820A9B"/>
    <w:rsid w:val="00820AB7"/>
    <w:rsid w:val="00820FFA"/>
    <w:rsid w:val="00822A53"/>
    <w:rsid w:val="00823062"/>
    <w:rsid w:val="008234A7"/>
    <w:rsid w:val="0082568D"/>
    <w:rsid w:val="00826287"/>
    <w:rsid w:val="008262CE"/>
    <w:rsid w:val="00826ECF"/>
    <w:rsid w:val="00826F99"/>
    <w:rsid w:val="008277B4"/>
    <w:rsid w:val="0083011B"/>
    <w:rsid w:val="00830474"/>
    <w:rsid w:val="00830801"/>
    <w:rsid w:val="0083096D"/>
    <w:rsid w:val="008310ED"/>
    <w:rsid w:val="008310F5"/>
    <w:rsid w:val="0083233F"/>
    <w:rsid w:val="008328A6"/>
    <w:rsid w:val="00832A9C"/>
    <w:rsid w:val="00832B5C"/>
    <w:rsid w:val="00833DC3"/>
    <w:rsid w:val="00833EEF"/>
    <w:rsid w:val="00834230"/>
    <w:rsid w:val="00835DA7"/>
    <w:rsid w:val="00835F4C"/>
    <w:rsid w:val="00836C44"/>
    <w:rsid w:val="0083702A"/>
    <w:rsid w:val="0083722B"/>
    <w:rsid w:val="0083755A"/>
    <w:rsid w:val="00837571"/>
    <w:rsid w:val="0084066C"/>
    <w:rsid w:val="00840DC1"/>
    <w:rsid w:val="00840EC9"/>
    <w:rsid w:val="0084100F"/>
    <w:rsid w:val="00841898"/>
    <w:rsid w:val="00842E1F"/>
    <w:rsid w:val="00843791"/>
    <w:rsid w:val="008437C1"/>
    <w:rsid w:val="008446FD"/>
    <w:rsid w:val="008452DB"/>
    <w:rsid w:val="00845365"/>
    <w:rsid w:val="00845376"/>
    <w:rsid w:val="00845C02"/>
    <w:rsid w:val="0084620C"/>
    <w:rsid w:val="00846293"/>
    <w:rsid w:val="00847457"/>
    <w:rsid w:val="00847B0B"/>
    <w:rsid w:val="00847C23"/>
    <w:rsid w:val="00847C62"/>
    <w:rsid w:val="00847FE6"/>
    <w:rsid w:val="0085053E"/>
    <w:rsid w:val="008506BC"/>
    <w:rsid w:val="008506E0"/>
    <w:rsid w:val="00850E48"/>
    <w:rsid w:val="00850E5F"/>
    <w:rsid w:val="00851378"/>
    <w:rsid w:val="00852715"/>
    <w:rsid w:val="0085302E"/>
    <w:rsid w:val="00853768"/>
    <w:rsid w:val="00853A76"/>
    <w:rsid w:val="00854457"/>
    <w:rsid w:val="00854728"/>
    <w:rsid w:val="00854D54"/>
    <w:rsid w:val="00855FC8"/>
    <w:rsid w:val="008564B0"/>
    <w:rsid w:val="008577C4"/>
    <w:rsid w:val="008603DE"/>
    <w:rsid w:val="008606FF"/>
    <w:rsid w:val="00860840"/>
    <w:rsid w:val="00860D8B"/>
    <w:rsid w:val="00860F96"/>
    <w:rsid w:val="00861801"/>
    <w:rsid w:val="008618F0"/>
    <w:rsid w:val="00861AC0"/>
    <w:rsid w:val="00861EF0"/>
    <w:rsid w:val="008623D7"/>
    <w:rsid w:val="008624D3"/>
    <w:rsid w:val="00862B9F"/>
    <w:rsid w:val="00863044"/>
    <w:rsid w:val="00863152"/>
    <w:rsid w:val="008637CA"/>
    <w:rsid w:val="008651A7"/>
    <w:rsid w:val="00865865"/>
    <w:rsid w:val="00865A26"/>
    <w:rsid w:val="00865AF0"/>
    <w:rsid w:val="00866143"/>
    <w:rsid w:val="008664C0"/>
    <w:rsid w:val="00866991"/>
    <w:rsid w:val="008674FF"/>
    <w:rsid w:val="00867F94"/>
    <w:rsid w:val="00871E50"/>
    <w:rsid w:val="0087302C"/>
    <w:rsid w:val="0087342E"/>
    <w:rsid w:val="0087355B"/>
    <w:rsid w:val="008737ED"/>
    <w:rsid w:val="008741E7"/>
    <w:rsid w:val="00874329"/>
    <w:rsid w:val="00874456"/>
    <w:rsid w:val="008747FD"/>
    <w:rsid w:val="00874CDE"/>
    <w:rsid w:val="008752A2"/>
    <w:rsid w:val="00875538"/>
    <w:rsid w:val="00875821"/>
    <w:rsid w:val="00877000"/>
    <w:rsid w:val="00877375"/>
    <w:rsid w:val="00880795"/>
    <w:rsid w:val="00880E9A"/>
    <w:rsid w:val="008811B2"/>
    <w:rsid w:val="00881860"/>
    <w:rsid w:val="00881B75"/>
    <w:rsid w:val="0088263E"/>
    <w:rsid w:val="00883630"/>
    <w:rsid w:val="00883709"/>
    <w:rsid w:val="00884A2A"/>
    <w:rsid w:val="00884C1D"/>
    <w:rsid w:val="00884C40"/>
    <w:rsid w:val="00884D48"/>
    <w:rsid w:val="00885810"/>
    <w:rsid w:val="008858A5"/>
    <w:rsid w:val="00885A8E"/>
    <w:rsid w:val="00885C6C"/>
    <w:rsid w:val="0088670D"/>
    <w:rsid w:val="00886A27"/>
    <w:rsid w:val="00886A48"/>
    <w:rsid w:val="00886FFF"/>
    <w:rsid w:val="008871F4"/>
    <w:rsid w:val="00887A67"/>
    <w:rsid w:val="00891236"/>
    <w:rsid w:val="00891683"/>
    <w:rsid w:val="00891799"/>
    <w:rsid w:val="00891AFE"/>
    <w:rsid w:val="00891D8E"/>
    <w:rsid w:val="008925B4"/>
    <w:rsid w:val="00892B5A"/>
    <w:rsid w:val="008934F2"/>
    <w:rsid w:val="0089375F"/>
    <w:rsid w:val="00894B77"/>
    <w:rsid w:val="00895737"/>
    <w:rsid w:val="00895E16"/>
    <w:rsid w:val="008963E5"/>
    <w:rsid w:val="00896663"/>
    <w:rsid w:val="008966EE"/>
    <w:rsid w:val="00896BFF"/>
    <w:rsid w:val="00896D83"/>
    <w:rsid w:val="008A01E0"/>
    <w:rsid w:val="008A0242"/>
    <w:rsid w:val="008A03F6"/>
    <w:rsid w:val="008A09BA"/>
    <w:rsid w:val="008A0D45"/>
    <w:rsid w:val="008A1801"/>
    <w:rsid w:val="008A29C6"/>
    <w:rsid w:val="008A3594"/>
    <w:rsid w:val="008A37FA"/>
    <w:rsid w:val="008A3FE6"/>
    <w:rsid w:val="008A400D"/>
    <w:rsid w:val="008A4318"/>
    <w:rsid w:val="008A485D"/>
    <w:rsid w:val="008A4B32"/>
    <w:rsid w:val="008A5625"/>
    <w:rsid w:val="008A5B73"/>
    <w:rsid w:val="008A5EE9"/>
    <w:rsid w:val="008A6065"/>
    <w:rsid w:val="008A619F"/>
    <w:rsid w:val="008A654F"/>
    <w:rsid w:val="008A697C"/>
    <w:rsid w:val="008A6B67"/>
    <w:rsid w:val="008A6CA4"/>
    <w:rsid w:val="008A700F"/>
    <w:rsid w:val="008B0575"/>
    <w:rsid w:val="008B0A0F"/>
    <w:rsid w:val="008B0EBA"/>
    <w:rsid w:val="008B1260"/>
    <w:rsid w:val="008B1C12"/>
    <w:rsid w:val="008B24FE"/>
    <w:rsid w:val="008B4BF4"/>
    <w:rsid w:val="008B6681"/>
    <w:rsid w:val="008B6F94"/>
    <w:rsid w:val="008B7217"/>
    <w:rsid w:val="008C036D"/>
    <w:rsid w:val="008C0474"/>
    <w:rsid w:val="008C0C82"/>
    <w:rsid w:val="008C1897"/>
    <w:rsid w:val="008C2123"/>
    <w:rsid w:val="008C2378"/>
    <w:rsid w:val="008C2549"/>
    <w:rsid w:val="008C26D0"/>
    <w:rsid w:val="008C4139"/>
    <w:rsid w:val="008C427F"/>
    <w:rsid w:val="008C4B10"/>
    <w:rsid w:val="008C4D65"/>
    <w:rsid w:val="008C58CD"/>
    <w:rsid w:val="008C6648"/>
    <w:rsid w:val="008C6E86"/>
    <w:rsid w:val="008C7C99"/>
    <w:rsid w:val="008D18AC"/>
    <w:rsid w:val="008D24BC"/>
    <w:rsid w:val="008D34EA"/>
    <w:rsid w:val="008D36AA"/>
    <w:rsid w:val="008D3DAF"/>
    <w:rsid w:val="008D4042"/>
    <w:rsid w:val="008D443B"/>
    <w:rsid w:val="008D4B95"/>
    <w:rsid w:val="008D4D78"/>
    <w:rsid w:val="008D5BF9"/>
    <w:rsid w:val="008D622E"/>
    <w:rsid w:val="008D67DF"/>
    <w:rsid w:val="008D6CD2"/>
    <w:rsid w:val="008D6FED"/>
    <w:rsid w:val="008D70F5"/>
    <w:rsid w:val="008D7849"/>
    <w:rsid w:val="008D7A63"/>
    <w:rsid w:val="008E0385"/>
    <w:rsid w:val="008E06A5"/>
    <w:rsid w:val="008E06DF"/>
    <w:rsid w:val="008E08A0"/>
    <w:rsid w:val="008E0EC7"/>
    <w:rsid w:val="008E1834"/>
    <w:rsid w:val="008E1AAD"/>
    <w:rsid w:val="008E2766"/>
    <w:rsid w:val="008E2D02"/>
    <w:rsid w:val="008E3055"/>
    <w:rsid w:val="008E3579"/>
    <w:rsid w:val="008E3636"/>
    <w:rsid w:val="008E394F"/>
    <w:rsid w:val="008E4158"/>
    <w:rsid w:val="008E497E"/>
    <w:rsid w:val="008E4D04"/>
    <w:rsid w:val="008E4E9F"/>
    <w:rsid w:val="008E5277"/>
    <w:rsid w:val="008E555F"/>
    <w:rsid w:val="008E5CBF"/>
    <w:rsid w:val="008E625B"/>
    <w:rsid w:val="008E6B25"/>
    <w:rsid w:val="008E730B"/>
    <w:rsid w:val="008E788F"/>
    <w:rsid w:val="008F0749"/>
    <w:rsid w:val="008F0841"/>
    <w:rsid w:val="008F0A46"/>
    <w:rsid w:val="008F1B3F"/>
    <w:rsid w:val="008F1F82"/>
    <w:rsid w:val="008F2C63"/>
    <w:rsid w:val="008F2CCC"/>
    <w:rsid w:val="008F3657"/>
    <w:rsid w:val="008F38AC"/>
    <w:rsid w:val="008F43EB"/>
    <w:rsid w:val="008F45D7"/>
    <w:rsid w:val="008F4998"/>
    <w:rsid w:val="008F5739"/>
    <w:rsid w:val="008F5BE7"/>
    <w:rsid w:val="008F65D1"/>
    <w:rsid w:val="008F73D2"/>
    <w:rsid w:val="008F7D63"/>
    <w:rsid w:val="008F7D83"/>
    <w:rsid w:val="008F7EA2"/>
    <w:rsid w:val="0090016B"/>
    <w:rsid w:val="00900498"/>
    <w:rsid w:val="009008F4"/>
    <w:rsid w:val="00900E79"/>
    <w:rsid w:val="00901493"/>
    <w:rsid w:val="009017EE"/>
    <w:rsid w:val="00901972"/>
    <w:rsid w:val="00901B4D"/>
    <w:rsid w:val="009020A6"/>
    <w:rsid w:val="00902291"/>
    <w:rsid w:val="00902682"/>
    <w:rsid w:val="00902B18"/>
    <w:rsid w:val="00902C38"/>
    <w:rsid w:val="00902D69"/>
    <w:rsid w:val="0090321E"/>
    <w:rsid w:val="0090487B"/>
    <w:rsid w:val="009052F1"/>
    <w:rsid w:val="009054D9"/>
    <w:rsid w:val="0090660C"/>
    <w:rsid w:val="00906691"/>
    <w:rsid w:val="00906DDF"/>
    <w:rsid w:val="0090719C"/>
    <w:rsid w:val="00910F5F"/>
    <w:rsid w:val="0091132A"/>
    <w:rsid w:val="00912411"/>
    <w:rsid w:val="00913C34"/>
    <w:rsid w:val="00913FBB"/>
    <w:rsid w:val="00914EEC"/>
    <w:rsid w:val="009165E4"/>
    <w:rsid w:val="00917427"/>
    <w:rsid w:val="00917663"/>
    <w:rsid w:val="00917C1B"/>
    <w:rsid w:val="009200ED"/>
    <w:rsid w:val="00920160"/>
    <w:rsid w:val="0092129D"/>
    <w:rsid w:val="0092191E"/>
    <w:rsid w:val="0092203B"/>
    <w:rsid w:val="0092241A"/>
    <w:rsid w:val="00922D92"/>
    <w:rsid w:val="0092324B"/>
    <w:rsid w:val="009232A5"/>
    <w:rsid w:val="009246F6"/>
    <w:rsid w:val="0092483E"/>
    <w:rsid w:val="0092486A"/>
    <w:rsid w:val="0092532B"/>
    <w:rsid w:val="00925591"/>
    <w:rsid w:val="0092595E"/>
    <w:rsid w:val="00927EA6"/>
    <w:rsid w:val="00927FE1"/>
    <w:rsid w:val="00930064"/>
    <w:rsid w:val="00930B6B"/>
    <w:rsid w:val="00931E7C"/>
    <w:rsid w:val="00932479"/>
    <w:rsid w:val="00932D6C"/>
    <w:rsid w:val="009341BA"/>
    <w:rsid w:val="00934503"/>
    <w:rsid w:val="00934A46"/>
    <w:rsid w:val="00934B17"/>
    <w:rsid w:val="009351EA"/>
    <w:rsid w:val="00935305"/>
    <w:rsid w:val="00936067"/>
    <w:rsid w:val="0093667F"/>
    <w:rsid w:val="00936993"/>
    <w:rsid w:val="00937238"/>
    <w:rsid w:val="00937F09"/>
    <w:rsid w:val="00940279"/>
    <w:rsid w:val="009402FC"/>
    <w:rsid w:val="00940937"/>
    <w:rsid w:val="00940E4E"/>
    <w:rsid w:val="00941108"/>
    <w:rsid w:val="0094209C"/>
    <w:rsid w:val="0094271E"/>
    <w:rsid w:val="00942997"/>
    <w:rsid w:val="00944146"/>
    <w:rsid w:val="00944751"/>
    <w:rsid w:val="00944CEE"/>
    <w:rsid w:val="00945320"/>
    <w:rsid w:val="00945CBE"/>
    <w:rsid w:val="009461E3"/>
    <w:rsid w:val="009464B5"/>
    <w:rsid w:val="0094713E"/>
    <w:rsid w:val="00947A05"/>
    <w:rsid w:val="00947E94"/>
    <w:rsid w:val="0095045F"/>
    <w:rsid w:val="00951ABC"/>
    <w:rsid w:val="00952F20"/>
    <w:rsid w:val="009531B8"/>
    <w:rsid w:val="009535BE"/>
    <w:rsid w:val="00953B73"/>
    <w:rsid w:val="00954063"/>
    <w:rsid w:val="00954746"/>
    <w:rsid w:val="00954F00"/>
    <w:rsid w:val="00955306"/>
    <w:rsid w:val="00955977"/>
    <w:rsid w:val="00955FFF"/>
    <w:rsid w:val="00956BBE"/>
    <w:rsid w:val="00960B2C"/>
    <w:rsid w:val="00960B69"/>
    <w:rsid w:val="00960D90"/>
    <w:rsid w:val="0096146C"/>
    <w:rsid w:val="0096183B"/>
    <w:rsid w:val="00961990"/>
    <w:rsid w:val="009626E4"/>
    <w:rsid w:val="0096275E"/>
    <w:rsid w:val="00962825"/>
    <w:rsid w:val="00962DBF"/>
    <w:rsid w:val="00964444"/>
    <w:rsid w:val="00964644"/>
    <w:rsid w:val="0096468D"/>
    <w:rsid w:val="009647DF"/>
    <w:rsid w:val="00964D8E"/>
    <w:rsid w:val="0096515A"/>
    <w:rsid w:val="0096543B"/>
    <w:rsid w:val="00965984"/>
    <w:rsid w:val="00965DBA"/>
    <w:rsid w:val="00965FE2"/>
    <w:rsid w:val="009663FB"/>
    <w:rsid w:val="00966BC2"/>
    <w:rsid w:val="009671FD"/>
    <w:rsid w:val="0096731B"/>
    <w:rsid w:val="00967541"/>
    <w:rsid w:val="00967877"/>
    <w:rsid w:val="00967C31"/>
    <w:rsid w:val="00970033"/>
    <w:rsid w:val="009701C9"/>
    <w:rsid w:val="00970552"/>
    <w:rsid w:val="00970725"/>
    <w:rsid w:val="00970E47"/>
    <w:rsid w:val="00971882"/>
    <w:rsid w:val="00972457"/>
    <w:rsid w:val="00972A5F"/>
    <w:rsid w:val="009732C5"/>
    <w:rsid w:val="00973D6D"/>
    <w:rsid w:val="00973E5B"/>
    <w:rsid w:val="009743AE"/>
    <w:rsid w:val="00974D45"/>
    <w:rsid w:val="009757B3"/>
    <w:rsid w:val="009760A5"/>
    <w:rsid w:val="00976A7B"/>
    <w:rsid w:val="00976C85"/>
    <w:rsid w:val="00976FAC"/>
    <w:rsid w:val="0097739E"/>
    <w:rsid w:val="00977D73"/>
    <w:rsid w:val="0098088F"/>
    <w:rsid w:val="00980FD6"/>
    <w:rsid w:val="00981088"/>
    <w:rsid w:val="009815BB"/>
    <w:rsid w:val="00981E0F"/>
    <w:rsid w:val="00982197"/>
    <w:rsid w:val="00982C4D"/>
    <w:rsid w:val="0098339E"/>
    <w:rsid w:val="009838B5"/>
    <w:rsid w:val="00983EC9"/>
    <w:rsid w:val="009842AE"/>
    <w:rsid w:val="00986073"/>
    <w:rsid w:val="00986304"/>
    <w:rsid w:val="00987EF8"/>
    <w:rsid w:val="00990679"/>
    <w:rsid w:val="00990700"/>
    <w:rsid w:val="00990A0C"/>
    <w:rsid w:val="00990AF3"/>
    <w:rsid w:val="00991717"/>
    <w:rsid w:val="009919D2"/>
    <w:rsid w:val="009928F2"/>
    <w:rsid w:val="00994E56"/>
    <w:rsid w:val="00995063"/>
    <w:rsid w:val="00995443"/>
    <w:rsid w:val="00995490"/>
    <w:rsid w:val="009957D9"/>
    <w:rsid w:val="00995CF3"/>
    <w:rsid w:val="00995D5D"/>
    <w:rsid w:val="00995E7D"/>
    <w:rsid w:val="0099751D"/>
    <w:rsid w:val="00997709"/>
    <w:rsid w:val="00997D11"/>
    <w:rsid w:val="009A0105"/>
    <w:rsid w:val="009A0159"/>
    <w:rsid w:val="009A05BC"/>
    <w:rsid w:val="009A0983"/>
    <w:rsid w:val="009A0E79"/>
    <w:rsid w:val="009A1D78"/>
    <w:rsid w:val="009A22F3"/>
    <w:rsid w:val="009A243D"/>
    <w:rsid w:val="009A2EF3"/>
    <w:rsid w:val="009A36EC"/>
    <w:rsid w:val="009A4505"/>
    <w:rsid w:val="009A4B41"/>
    <w:rsid w:val="009A52E4"/>
    <w:rsid w:val="009A5D3A"/>
    <w:rsid w:val="009A605E"/>
    <w:rsid w:val="009A74E8"/>
    <w:rsid w:val="009A792E"/>
    <w:rsid w:val="009B1320"/>
    <w:rsid w:val="009B14B8"/>
    <w:rsid w:val="009B2A2B"/>
    <w:rsid w:val="009B37E8"/>
    <w:rsid w:val="009B4408"/>
    <w:rsid w:val="009B4C56"/>
    <w:rsid w:val="009B5490"/>
    <w:rsid w:val="009B565B"/>
    <w:rsid w:val="009C0212"/>
    <w:rsid w:val="009C0C09"/>
    <w:rsid w:val="009C0D7F"/>
    <w:rsid w:val="009C0D8F"/>
    <w:rsid w:val="009C0DBD"/>
    <w:rsid w:val="009C154E"/>
    <w:rsid w:val="009C2D29"/>
    <w:rsid w:val="009C3CC0"/>
    <w:rsid w:val="009C5232"/>
    <w:rsid w:val="009C5B7E"/>
    <w:rsid w:val="009C6290"/>
    <w:rsid w:val="009C6615"/>
    <w:rsid w:val="009C6BE1"/>
    <w:rsid w:val="009C79C0"/>
    <w:rsid w:val="009D00A0"/>
    <w:rsid w:val="009D06CB"/>
    <w:rsid w:val="009D16A7"/>
    <w:rsid w:val="009D1859"/>
    <w:rsid w:val="009D19F8"/>
    <w:rsid w:val="009D2715"/>
    <w:rsid w:val="009D2A73"/>
    <w:rsid w:val="009D2DF6"/>
    <w:rsid w:val="009D3127"/>
    <w:rsid w:val="009D3254"/>
    <w:rsid w:val="009D355F"/>
    <w:rsid w:val="009D569E"/>
    <w:rsid w:val="009D57A5"/>
    <w:rsid w:val="009D5FB1"/>
    <w:rsid w:val="009D7E5F"/>
    <w:rsid w:val="009E06AA"/>
    <w:rsid w:val="009E0BFB"/>
    <w:rsid w:val="009E0FFA"/>
    <w:rsid w:val="009E15B9"/>
    <w:rsid w:val="009E1A5F"/>
    <w:rsid w:val="009E1B46"/>
    <w:rsid w:val="009E1D4F"/>
    <w:rsid w:val="009E288F"/>
    <w:rsid w:val="009E2D6E"/>
    <w:rsid w:val="009E362A"/>
    <w:rsid w:val="009E36D2"/>
    <w:rsid w:val="009E43F5"/>
    <w:rsid w:val="009E4F05"/>
    <w:rsid w:val="009E56DB"/>
    <w:rsid w:val="009E5AC2"/>
    <w:rsid w:val="009E5DEF"/>
    <w:rsid w:val="009E6C79"/>
    <w:rsid w:val="009E6D94"/>
    <w:rsid w:val="009E721A"/>
    <w:rsid w:val="009F0BB4"/>
    <w:rsid w:val="009F11BC"/>
    <w:rsid w:val="009F18C4"/>
    <w:rsid w:val="009F1E2D"/>
    <w:rsid w:val="009F1FA0"/>
    <w:rsid w:val="009F21D2"/>
    <w:rsid w:val="009F3804"/>
    <w:rsid w:val="009F4B0B"/>
    <w:rsid w:val="009F4BB5"/>
    <w:rsid w:val="009F537A"/>
    <w:rsid w:val="009F5738"/>
    <w:rsid w:val="009F5944"/>
    <w:rsid w:val="009F594A"/>
    <w:rsid w:val="009F60D8"/>
    <w:rsid w:val="009F61F3"/>
    <w:rsid w:val="009F64F1"/>
    <w:rsid w:val="009F6C3C"/>
    <w:rsid w:val="009F7F8C"/>
    <w:rsid w:val="00A00A98"/>
    <w:rsid w:val="00A01C3A"/>
    <w:rsid w:val="00A0213A"/>
    <w:rsid w:val="00A0276F"/>
    <w:rsid w:val="00A02F9A"/>
    <w:rsid w:val="00A03654"/>
    <w:rsid w:val="00A0428D"/>
    <w:rsid w:val="00A04699"/>
    <w:rsid w:val="00A0472B"/>
    <w:rsid w:val="00A04A85"/>
    <w:rsid w:val="00A04F2A"/>
    <w:rsid w:val="00A053C3"/>
    <w:rsid w:val="00A05430"/>
    <w:rsid w:val="00A05B4A"/>
    <w:rsid w:val="00A05C9A"/>
    <w:rsid w:val="00A06275"/>
    <w:rsid w:val="00A06E7C"/>
    <w:rsid w:val="00A07BC2"/>
    <w:rsid w:val="00A07C31"/>
    <w:rsid w:val="00A1042A"/>
    <w:rsid w:val="00A11510"/>
    <w:rsid w:val="00A11763"/>
    <w:rsid w:val="00A11B24"/>
    <w:rsid w:val="00A11ED6"/>
    <w:rsid w:val="00A12A2C"/>
    <w:rsid w:val="00A134E6"/>
    <w:rsid w:val="00A1370C"/>
    <w:rsid w:val="00A13CD2"/>
    <w:rsid w:val="00A15629"/>
    <w:rsid w:val="00A15642"/>
    <w:rsid w:val="00A173F0"/>
    <w:rsid w:val="00A17BE8"/>
    <w:rsid w:val="00A17DF5"/>
    <w:rsid w:val="00A20932"/>
    <w:rsid w:val="00A209CA"/>
    <w:rsid w:val="00A2124D"/>
    <w:rsid w:val="00A2150F"/>
    <w:rsid w:val="00A218E1"/>
    <w:rsid w:val="00A22087"/>
    <w:rsid w:val="00A22186"/>
    <w:rsid w:val="00A23A3E"/>
    <w:rsid w:val="00A23C98"/>
    <w:rsid w:val="00A24556"/>
    <w:rsid w:val="00A246CA"/>
    <w:rsid w:val="00A246F1"/>
    <w:rsid w:val="00A2520D"/>
    <w:rsid w:val="00A25275"/>
    <w:rsid w:val="00A2532A"/>
    <w:rsid w:val="00A253F0"/>
    <w:rsid w:val="00A25EE1"/>
    <w:rsid w:val="00A25FAC"/>
    <w:rsid w:val="00A26333"/>
    <w:rsid w:val="00A272EE"/>
    <w:rsid w:val="00A2745C"/>
    <w:rsid w:val="00A2749C"/>
    <w:rsid w:val="00A305EE"/>
    <w:rsid w:val="00A306E4"/>
    <w:rsid w:val="00A309CB"/>
    <w:rsid w:val="00A30AFB"/>
    <w:rsid w:val="00A31710"/>
    <w:rsid w:val="00A3235A"/>
    <w:rsid w:val="00A331E2"/>
    <w:rsid w:val="00A337D9"/>
    <w:rsid w:val="00A33D1F"/>
    <w:rsid w:val="00A34D4D"/>
    <w:rsid w:val="00A34EF1"/>
    <w:rsid w:val="00A35C88"/>
    <w:rsid w:val="00A36595"/>
    <w:rsid w:val="00A36E26"/>
    <w:rsid w:val="00A3725B"/>
    <w:rsid w:val="00A37B74"/>
    <w:rsid w:val="00A37D6B"/>
    <w:rsid w:val="00A40076"/>
    <w:rsid w:val="00A401CA"/>
    <w:rsid w:val="00A40B62"/>
    <w:rsid w:val="00A40B91"/>
    <w:rsid w:val="00A40D28"/>
    <w:rsid w:val="00A42D76"/>
    <w:rsid w:val="00A44659"/>
    <w:rsid w:val="00A45332"/>
    <w:rsid w:val="00A458C7"/>
    <w:rsid w:val="00A46574"/>
    <w:rsid w:val="00A46601"/>
    <w:rsid w:val="00A46A84"/>
    <w:rsid w:val="00A46B93"/>
    <w:rsid w:val="00A4773B"/>
    <w:rsid w:val="00A5017B"/>
    <w:rsid w:val="00A5042F"/>
    <w:rsid w:val="00A50CC7"/>
    <w:rsid w:val="00A511DB"/>
    <w:rsid w:val="00A513A5"/>
    <w:rsid w:val="00A514F0"/>
    <w:rsid w:val="00A51751"/>
    <w:rsid w:val="00A523DE"/>
    <w:rsid w:val="00A53445"/>
    <w:rsid w:val="00A540CF"/>
    <w:rsid w:val="00A5420D"/>
    <w:rsid w:val="00A54CF7"/>
    <w:rsid w:val="00A557DE"/>
    <w:rsid w:val="00A558FE"/>
    <w:rsid w:val="00A55FAA"/>
    <w:rsid w:val="00A563F2"/>
    <w:rsid w:val="00A570A1"/>
    <w:rsid w:val="00A5718B"/>
    <w:rsid w:val="00A57776"/>
    <w:rsid w:val="00A57E8D"/>
    <w:rsid w:val="00A60127"/>
    <w:rsid w:val="00A60710"/>
    <w:rsid w:val="00A60DD2"/>
    <w:rsid w:val="00A6289E"/>
    <w:rsid w:val="00A6297A"/>
    <w:rsid w:val="00A62FEA"/>
    <w:rsid w:val="00A639BE"/>
    <w:rsid w:val="00A64131"/>
    <w:rsid w:val="00A64890"/>
    <w:rsid w:val="00A64C0F"/>
    <w:rsid w:val="00A64E8D"/>
    <w:rsid w:val="00A662A4"/>
    <w:rsid w:val="00A663CA"/>
    <w:rsid w:val="00A665DB"/>
    <w:rsid w:val="00A67459"/>
    <w:rsid w:val="00A67830"/>
    <w:rsid w:val="00A67EBE"/>
    <w:rsid w:val="00A7061B"/>
    <w:rsid w:val="00A714C8"/>
    <w:rsid w:val="00A71669"/>
    <w:rsid w:val="00A7170D"/>
    <w:rsid w:val="00A71813"/>
    <w:rsid w:val="00A71ACD"/>
    <w:rsid w:val="00A71C74"/>
    <w:rsid w:val="00A71CB8"/>
    <w:rsid w:val="00A71F8C"/>
    <w:rsid w:val="00A733BB"/>
    <w:rsid w:val="00A7349E"/>
    <w:rsid w:val="00A736C4"/>
    <w:rsid w:val="00A75589"/>
    <w:rsid w:val="00A759E2"/>
    <w:rsid w:val="00A763F2"/>
    <w:rsid w:val="00A764F3"/>
    <w:rsid w:val="00A76514"/>
    <w:rsid w:val="00A7693E"/>
    <w:rsid w:val="00A76CBE"/>
    <w:rsid w:val="00A7705C"/>
    <w:rsid w:val="00A7740B"/>
    <w:rsid w:val="00A77733"/>
    <w:rsid w:val="00A8067F"/>
    <w:rsid w:val="00A808A3"/>
    <w:rsid w:val="00A80D36"/>
    <w:rsid w:val="00A81C37"/>
    <w:rsid w:val="00A820BD"/>
    <w:rsid w:val="00A825C8"/>
    <w:rsid w:val="00A82DC7"/>
    <w:rsid w:val="00A8575A"/>
    <w:rsid w:val="00A860E3"/>
    <w:rsid w:val="00A87800"/>
    <w:rsid w:val="00A87C51"/>
    <w:rsid w:val="00A87FD5"/>
    <w:rsid w:val="00A90143"/>
    <w:rsid w:val="00A90871"/>
    <w:rsid w:val="00A90B74"/>
    <w:rsid w:val="00A9152F"/>
    <w:rsid w:val="00A91BF6"/>
    <w:rsid w:val="00A921FE"/>
    <w:rsid w:val="00A93170"/>
    <w:rsid w:val="00A940CC"/>
    <w:rsid w:val="00A9432F"/>
    <w:rsid w:val="00A94358"/>
    <w:rsid w:val="00A95BA4"/>
    <w:rsid w:val="00A95DAF"/>
    <w:rsid w:val="00A9733D"/>
    <w:rsid w:val="00AA0CF6"/>
    <w:rsid w:val="00AA2B93"/>
    <w:rsid w:val="00AA319D"/>
    <w:rsid w:val="00AA3435"/>
    <w:rsid w:val="00AA3F23"/>
    <w:rsid w:val="00AA40C0"/>
    <w:rsid w:val="00AA40CC"/>
    <w:rsid w:val="00AA413B"/>
    <w:rsid w:val="00AA46C5"/>
    <w:rsid w:val="00AA4C48"/>
    <w:rsid w:val="00AA4EB8"/>
    <w:rsid w:val="00AA58B7"/>
    <w:rsid w:val="00AA5F35"/>
    <w:rsid w:val="00AA62D0"/>
    <w:rsid w:val="00AA6B63"/>
    <w:rsid w:val="00AA7916"/>
    <w:rsid w:val="00AB00AD"/>
    <w:rsid w:val="00AB0145"/>
    <w:rsid w:val="00AB0CE2"/>
    <w:rsid w:val="00AB0D0F"/>
    <w:rsid w:val="00AB153D"/>
    <w:rsid w:val="00AB17B9"/>
    <w:rsid w:val="00AB24A7"/>
    <w:rsid w:val="00AB2CCE"/>
    <w:rsid w:val="00AB4192"/>
    <w:rsid w:val="00AB4427"/>
    <w:rsid w:val="00AB5679"/>
    <w:rsid w:val="00AB66BC"/>
    <w:rsid w:val="00AC2321"/>
    <w:rsid w:val="00AC336D"/>
    <w:rsid w:val="00AC3DC3"/>
    <w:rsid w:val="00AC416E"/>
    <w:rsid w:val="00AC43D0"/>
    <w:rsid w:val="00AC445C"/>
    <w:rsid w:val="00AC4484"/>
    <w:rsid w:val="00AC4536"/>
    <w:rsid w:val="00AC5259"/>
    <w:rsid w:val="00AC5698"/>
    <w:rsid w:val="00AC5A8D"/>
    <w:rsid w:val="00AC67CA"/>
    <w:rsid w:val="00AC6BCC"/>
    <w:rsid w:val="00AC70A6"/>
    <w:rsid w:val="00AC75FC"/>
    <w:rsid w:val="00AC7B08"/>
    <w:rsid w:val="00AD06C8"/>
    <w:rsid w:val="00AD0CE5"/>
    <w:rsid w:val="00AD1C15"/>
    <w:rsid w:val="00AD24D9"/>
    <w:rsid w:val="00AD29E6"/>
    <w:rsid w:val="00AD3248"/>
    <w:rsid w:val="00AD42E4"/>
    <w:rsid w:val="00AD454A"/>
    <w:rsid w:val="00AD4B6B"/>
    <w:rsid w:val="00AD5C87"/>
    <w:rsid w:val="00AD5F4A"/>
    <w:rsid w:val="00AD795F"/>
    <w:rsid w:val="00AE03DF"/>
    <w:rsid w:val="00AE09CD"/>
    <w:rsid w:val="00AE22EA"/>
    <w:rsid w:val="00AE2671"/>
    <w:rsid w:val="00AE2AFE"/>
    <w:rsid w:val="00AE3E70"/>
    <w:rsid w:val="00AE50D0"/>
    <w:rsid w:val="00AE523C"/>
    <w:rsid w:val="00AE5E06"/>
    <w:rsid w:val="00AE5E9E"/>
    <w:rsid w:val="00AE60FD"/>
    <w:rsid w:val="00AE6D29"/>
    <w:rsid w:val="00AE6DA4"/>
    <w:rsid w:val="00AE7974"/>
    <w:rsid w:val="00AF03D9"/>
    <w:rsid w:val="00AF0605"/>
    <w:rsid w:val="00AF0986"/>
    <w:rsid w:val="00AF0E75"/>
    <w:rsid w:val="00AF19D8"/>
    <w:rsid w:val="00AF1EEF"/>
    <w:rsid w:val="00AF201B"/>
    <w:rsid w:val="00AF202F"/>
    <w:rsid w:val="00AF2039"/>
    <w:rsid w:val="00AF30FD"/>
    <w:rsid w:val="00AF3133"/>
    <w:rsid w:val="00AF3143"/>
    <w:rsid w:val="00AF374E"/>
    <w:rsid w:val="00AF3916"/>
    <w:rsid w:val="00AF399C"/>
    <w:rsid w:val="00AF3ADE"/>
    <w:rsid w:val="00AF408C"/>
    <w:rsid w:val="00AF4428"/>
    <w:rsid w:val="00AF45C0"/>
    <w:rsid w:val="00AF5530"/>
    <w:rsid w:val="00AF55CF"/>
    <w:rsid w:val="00AF571D"/>
    <w:rsid w:val="00AF5C4E"/>
    <w:rsid w:val="00AF6136"/>
    <w:rsid w:val="00B01329"/>
    <w:rsid w:val="00B02AAA"/>
    <w:rsid w:val="00B02BBE"/>
    <w:rsid w:val="00B0356F"/>
    <w:rsid w:val="00B03C70"/>
    <w:rsid w:val="00B04993"/>
    <w:rsid w:val="00B052E0"/>
    <w:rsid w:val="00B05B3A"/>
    <w:rsid w:val="00B064C3"/>
    <w:rsid w:val="00B06FC2"/>
    <w:rsid w:val="00B0754A"/>
    <w:rsid w:val="00B077DD"/>
    <w:rsid w:val="00B07862"/>
    <w:rsid w:val="00B0792E"/>
    <w:rsid w:val="00B07AF8"/>
    <w:rsid w:val="00B07D9B"/>
    <w:rsid w:val="00B10161"/>
    <w:rsid w:val="00B1088A"/>
    <w:rsid w:val="00B108D3"/>
    <w:rsid w:val="00B11B65"/>
    <w:rsid w:val="00B11BB2"/>
    <w:rsid w:val="00B1239A"/>
    <w:rsid w:val="00B12ECC"/>
    <w:rsid w:val="00B13428"/>
    <w:rsid w:val="00B13A67"/>
    <w:rsid w:val="00B14597"/>
    <w:rsid w:val="00B14D17"/>
    <w:rsid w:val="00B15BDC"/>
    <w:rsid w:val="00B170E0"/>
    <w:rsid w:val="00B1752E"/>
    <w:rsid w:val="00B175C5"/>
    <w:rsid w:val="00B2093B"/>
    <w:rsid w:val="00B20AEA"/>
    <w:rsid w:val="00B21846"/>
    <w:rsid w:val="00B21A7D"/>
    <w:rsid w:val="00B23D22"/>
    <w:rsid w:val="00B24467"/>
    <w:rsid w:val="00B244D6"/>
    <w:rsid w:val="00B24578"/>
    <w:rsid w:val="00B24BC9"/>
    <w:rsid w:val="00B2523B"/>
    <w:rsid w:val="00B25500"/>
    <w:rsid w:val="00B258A2"/>
    <w:rsid w:val="00B2608F"/>
    <w:rsid w:val="00B26094"/>
    <w:rsid w:val="00B2615C"/>
    <w:rsid w:val="00B27211"/>
    <w:rsid w:val="00B27978"/>
    <w:rsid w:val="00B30580"/>
    <w:rsid w:val="00B3133B"/>
    <w:rsid w:val="00B31539"/>
    <w:rsid w:val="00B32080"/>
    <w:rsid w:val="00B32264"/>
    <w:rsid w:val="00B32CA1"/>
    <w:rsid w:val="00B33779"/>
    <w:rsid w:val="00B33F3F"/>
    <w:rsid w:val="00B345D7"/>
    <w:rsid w:val="00B34B6F"/>
    <w:rsid w:val="00B34C05"/>
    <w:rsid w:val="00B34EAE"/>
    <w:rsid w:val="00B34F1F"/>
    <w:rsid w:val="00B34FC7"/>
    <w:rsid w:val="00B358EE"/>
    <w:rsid w:val="00B3593D"/>
    <w:rsid w:val="00B35A98"/>
    <w:rsid w:val="00B365A0"/>
    <w:rsid w:val="00B36632"/>
    <w:rsid w:val="00B369DD"/>
    <w:rsid w:val="00B40518"/>
    <w:rsid w:val="00B40790"/>
    <w:rsid w:val="00B408BF"/>
    <w:rsid w:val="00B40F36"/>
    <w:rsid w:val="00B41016"/>
    <w:rsid w:val="00B41B82"/>
    <w:rsid w:val="00B41B85"/>
    <w:rsid w:val="00B41FA4"/>
    <w:rsid w:val="00B427AB"/>
    <w:rsid w:val="00B43279"/>
    <w:rsid w:val="00B4344E"/>
    <w:rsid w:val="00B4393C"/>
    <w:rsid w:val="00B43972"/>
    <w:rsid w:val="00B450D4"/>
    <w:rsid w:val="00B45B60"/>
    <w:rsid w:val="00B46A75"/>
    <w:rsid w:val="00B46C6B"/>
    <w:rsid w:val="00B4725B"/>
    <w:rsid w:val="00B47478"/>
    <w:rsid w:val="00B475A3"/>
    <w:rsid w:val="00B47C1C"/>
    <w:rsid w:val="00B5013E"/>
    <w:rsid w:val="00B513D1"/>
    <w:rsid w:val="00B519C7"/>
    <w:rsid w:val="00B51D26"/>
    <w:rsid w:val="00B51FE1"/>
    <w:rsid w:val="00B5209A"/>
    <w:rsid w:val="00B52910"/>
    <w:rsid w:val="00B530D1"/>
    <w:rsid w:val="00B5313B"/>
    <w:rsid w:val="00B5365D"/>
    <w:rsid w:val="00B549E9"/>
    <w:rsid w:val="00B54AA3"/>
    <w:rsid w:val="00B55033"/>
    <w:rsid w:val="00B56039"/>
    <w:rsid w:val="00B567A8"/>
    <w:rsid w:val="00B578D3"/>
    <w:rsid w:val="00B6023F"/>
    <w:rsid w:val="00B60DB4"/>
    <w:rsid w:val="00B61620"/>
    <w:rsid w:val="00B61AAC"/>
    <w:rsid w:val="00B625BF"/>
    <w:rsid w:val="00B62E34"/>
    <w:rsid w:val="00B62FCC"/>
    <w:rsid w:val="00B642A5"/>
    <w:rsid w:val="00B64C9D"/>
    <w:rsid w:val="00B65875"/>
    <w:rsid w:val="00B65B3B"/>
    <w:rsid w:val="00B65C9D"/>
    <w:rsid w:val="00B65CF3"/>
    <w:rsid w:val="00B66023"/>
    <w:rsid w:val="00B66B25"/>
    <w:rsid w:val="00B66DD1"/>
    <w:rsid w:val="00B66F1B"/>
    <w:rsid w:val="00B670AF"/>
    <w:rsid w:val="00B671F9"/>
    <w:rsid w:val="00B701FB"/>
    <w:rsid w:val="00B7044A"/>
    <w:rsid w:val="00B72366"/>
    <w:rsid w:val="00B72CE0"/>
    <w:rsid w:val="00B72E31"/>
    <w:rsid w:val="00B72F00"/>
    <w:rsid w:val="00B734C9"/>
    <w:rsid w:val="00B7399D"/>
    <w:rsid w:val="00B73BCB"/>
    <w:rsid w:val="00B73D58"/>
    <w:rsid w:val="00B73D73"/>
    <w:rsid w:val="00B74A52"/>
    <w:rsid w:val="00B74A64"/>
    <w:rsid w:val="00B74DE0"/>
    <w:rsid w:val="00B75169"/>
    <w:rsid w:val="00B753F1"/>
    <w:rsid w:val="00B76383"/>
    <w:rsid w:val="00B77A57"/>
    <w:rsid w:val="00B77EDE"/>
    <w:rsid w:val="00B77F9E"/>
    <w:rsid w:val="00B80495"/>
    <w:rsid w:val="00B8066A"/>
    <w:rsid w:val="00B806DA"/>
    <w:rsid w:val="00B80A71"/>
    <w:rsid w:val="00B816E1"/>
    <w:rsid w:val="00B81C91"/>
    <w:rsid w:val="00B826AF"/>
    <w:rsid w:val="00B83476"/>
    <w:rsid w:val="00B83671"/>
    <w:rsid w:val="00B84476"/>
    <w:rsid w:val="00B84677"/>
    <w:rsid w:val="00B8483D"/>
    <w:rsid w:val="00B84C93"/>
    <w:rsid w:val="00B84FAA"/>
    <w:rsid w:val="00B85125"/>
    <w:rsid w:val="00B852BA"/>
    <w:rsid w:val="00B85325"/>
    <w:rsid w:val="00B86824"/>
    <w:rsid w:val="00B8692C"/>
    <w:rsid w:val="00B86D3F"/>
    <w:rsid w:val="00B86E14"/>
    <w:rsid w:val="00B8709F"/>
    <w:rsid w:val="00B87343"/>
    <w:rsid w:val="00B9055D"/>
    <w:rsid w:val="00B9180A"/>
    <w:rsid w:val="00B91848"/>
    <w:rsid w:val="00B92138"/>
    <w:rsid w:val="00B9317C"/>
    <w:rsid w:val="00B935AD"/>
    <w:rsid w:val="00B946F4"/>
    <w:rsid w:val="00B94C9D"/>
    <w:rsid w:val="00B95B72"/>
    <w:rsid w:val="00B964CA"/>
    <w:rsid w:val="00B9683B"/>
    <w:rsid w:val="00B96B2C"/>
    <w:rsid w:val="00B96DC5"/>
    <w:rsid w:val="00B96DD8"/>
    <w:rsid w:val="00B9777C"/>
    <w:rsid w:val="00B97B0D"/>
    <w:rsid w:val="00BA044F"/>
    <w:rsid w:val="00BA05F7"/>
    <w:rsid w:val="00BA1530"/>
    <w:rsid w:val="00BA1A19"/>
    <w:rsid w:val="00BA210F"/>
    <w:rsid w:val="00BA2E42"/>
    <w:rsid w:val="00BA3E77"/>
    <w:rsid w:val="00BA40E9"/>
    <w:rsid w:val="00BA474A"/>
    <w:rsid w:val="00BA493E"/>
    <w:rsid w:val="00BA4A0A"/>
    <w:rsid w:val="00BA4FDD"/>
    <w:rsid w:val="00BA5076"/>
    <w:rsid w:val="00BA507A"/>
    <w:rsid w:val="00BA6C83"/>
    <w:rsid w:val="00BA7193"/>
    <w:rsid w:val="00BA7D40"/>
    <w:rsid w:val="00BA7F16"/>
    <w:rsid w:val="00BB0240"/>
    <w:rsid w:val="00BB1056"/>
    <w:rsid w:val="00BB10B5"/>
    <w:rsid w:val="00BB1B3B"/>
    <w:rsid w:val="00BB1B91"/>
    <w:rsid w:val="00BB1DEB"/>
    <w:rsid w:val="00BB2512"/>
    <w:rsid w:val="00BB27E4"/>
    <w:rsid w:val="00BB3C48"/>
    <w:rsid w:val="00BB3F4B"/>
    <w:rsid w:val="00BB41AA"/>
    <w:rsid w:val="00BB46A7"/>
    <w:rsid w:val="00BB6751"/>
    <w:rsid w:val="00BB692D"/>
    <w:rsid w:val="00BB6CD7"/>
    <w:rsid w:val="00BB747B"/>
    <w:rsid w:val="00BB7642"/>
    <w:rsid w:val="00BB7AE4"/>
    <w:rsid w:val="00BC0390"/>
    <w:rsid w:val="00BC0932"/>
    <w:rsid w:val="00BC0CE9"/>
    <w:rsid w:val="00BC0ECD"/>
    <w:rsid w:val="00BC0FCF"/>
    <w:rsid w:val="00BC105A"/>
    <w:rsid w:val="00BC144C"/>
    <w:rsid w:val="00BC251E"/>
    <w:rsid w:val="00BC27AD"/>
    <w:rsid w:val="00BC2BCD"/>
    <w:rsid w:val="00BC313D"/>
    <w:rsid w:val="00BC35A0"/>
    <w:rsid w:val="00BC370A"/>
    <w:rsid w:val="00BC3749"/>
    <w:rsid w:val="00BC377D"/>
    <w:rsid w:val="00BC3828"/>
    <w:rsid w:val="00BC3999"/>
    <w:rsid w:val="00BC3E92"/>
    <w:rsid w:val="00BC41F5"/>
    <w:rsid w:val="00BC5CF1"/>
    <w:rsid w:val="00BC5D0C"/>
    <w:rsid w:val="00BC5F63"/>
    <w:rsid w:val="00BD0519"/>
    <w:rsid w:val="00BD1607"/>
    <w:rsid w:val="00BD180E"/>
    <w:rsid w:val="00BD2132"/>
    <w:rsid w:val="00BD2531"/>
    <w:rsid w:val="00BD26D2"/>
    <w:rsid w:val="00BD3D1E"/>
    <w:rsid w:val="00BD69E9"/>
    <w:rsid w:val="00BD6B69"/>
    <w:rsid w:val="00BD6BF6"/>
    <w:rsid w:val="00BD733F"/>
    <w:rsid w:val="00BD7EDD"/>
    <w:rsid w:val="00BE0155"/>
    <w:rsid w:val="00BE01ED"/>
    <w:rsid w:val="00BE02AD"/>
    <w:rsid w:val="00BE2495"/>
    <w:rsid w:val="00BE2FD3"/>
    <w:rsid w:val="00BE3EED"/>
    <w:rsid w:val="00BE42EE"/>
    <w:rsid w:val="00BE487A"/>
    <w:rsid w:val="00BE4C1E"/>
    <w:rsid w:val="00BE4DEC"/>
    <w:rsid w:val="00BE561A"/>
    <w:rsid w:val="00BE6311"/>
    <w:rsid w:val="00BE6909"/>
    <w:rsid w:val="00BE6954"/>
    <w:rsid w:val="00BE6AD5"/>
    <w:rsid w:val="00BE7826"/>
    <w:rsid w:val="00BE794F"/>
    <w:rsid w:val="00BF1255"/>
    <w:rsid w:val="00BF1523"/>
    <w:rsid w:val="00BF2078"/>
    <w:rsid w:val="00BF28D9"/>
    <w:rsid w:val="00BF3107"/>
    <w:rsid w:val="00BF3592"/>
    <w:rsid w:val="00BF5BCC"/>
    <w:rsid w:val="00BF5E1D"/>
    <w:rsid w:val="00BF60AC"/>
    <w:rsid w:val="00BF6738"/>
    <w:rsid w:val="00BF713B"/>
    <w:rsid w:val="00BF7238"/>
    <w:rsid w:val="00BF78A1"/>
    <w:rsid w:val="00BF7DEA"/>
    <w:rsid w:val="00C003D3"/>
    <w:rsid w:val="00C0042A"/>
    <w:rsid w:val="00C0075E"/>
    <w:rsid w:val="00C01657"/>
    <w:rsid w:val="00C0165B"/>
    <w:rsid w:val="00C018BB"/>
    <w:rsid w:val="00C01C50"/>
    <w:rsid w:val="00C02164"/>
    <w:rsid w:val="00C02869"/>
    <w:rsid w:val="00C03686"/>
    <w:rsid w:val="00C03EF6"/>
    <w:rsid w:val="00C0425E"/>
    <w:rsid w:val="00C05E53"/>
    <w:rsid w:val="00C0604C"/>
    <w:rsid w:val="00C06236"/>
    <w:rsid w:val="00C065C6"/>
    <w:rsid w:val="00C068FC"/>
    <w:rsid w:val="00C0690C"/>
    <w:rsid w:val="00C06A6D"/>
    <w:rsid w:val="00C06D31"/>
    <w:rsid w:val="00C06DDF"/>
    <w:rsid w:val="00C06E9D"/>
    <w:rsid w:val="00C109BC"/>
    <w:rsid w:val="00C10E1F"/>
    <w:rsid w:val="00C10E24"/>
    <w:rsid w:val="00C1100F"/>
    <w:rsid w:val="00C11576"/>
    <w:rsid w:val="00C11990"/>
    <w:rsid w:val="00C11CC7"/>
    <w:rsid w:val="00C12788"/>
    <w:rsid w:val="00C128CF"/>
    <w:rsid w:val="00C13ADF"/>
    <w:rsid w:val="00C13C52"/>
    <w:rsid w:val="00C13D0F"/>
    <w:rsid w:val="00C14048"/>
    <w:rsid w:val="00C14ACB"/>
    <w:rsid w:val="00C14B74"/>
    <w:rsid w:val="00C15710"/>
    <w:rsid w:val="00C15A4D"/>
    <w:rsid w:val="00C15B5B"/>
    <w:rsid w:val="00C164A6"/>
    <w:rsid w:val="00C16899"/>
    <w:rsid w:val="00C16EE8"/>
    <w:rsid w:val="00C1706B"/>
    <w:rsid w:val="00C17644"/>
    <w:rsid w:val="00C17886"/>
    <w:rsid w:val="00C179B6"/>
    <w:rsid w:val="00C17EC5"/>
    <w:rsid w:val="00C201DC"/>
    <w:rsid w:val="00C20B25"/>
    <w:rsid w:val="00C20E01"/>
    <w:rsid w:val="00C20E23"/>
    <w:rsid w:val="00C2105D"/>
    <w:rsid w:val="00C213C4"/>
    <w:rsid w:val="00C21719"/>
    <w:rsid w:val="00C22735"/>
    <w:rsid w:val="00C228A1"/>
    <w:rsid w:val="00C22A1B"/>
    <w:rsid w:val="00C22B9F"/>
    <w:rsid w:val="00C23348"/>
    <w:rsid w:val="00C237AD"/>
    <w:rsid w:val="00C24AC4"/>
    <w:rsid w:val="00C24C62"/>
    <w:rsid w:val="00C266A6"/>
    <w:rsid w:val="00C26AE3"/>
    <w:rsid w:val="00C26EB0"/>
    <w:rsid w:val="00C3044B"/>
    <w:rsid w:val="00C307BD"/>
    <w:rsid w:val="00C316A6"/>
    <w:rsid w:val="00C31778"/>
    <w:rsid w:val="00C318D8"/>
    <w:rsid w:val="00C31A25"/>
    <w:rsid w:val="00C325B7"/>
    <w:rsid w:val="00C33969"/>
    <w:rsid w:val="00C3433B"/>
    <w:rsid w:val="00C349E5"/>
    <w:rsid w:val="00C3530A"/>
    <w:rsid w:val="00C35D7F"/>
    <w:rsid w:val="00C3624D"/>
    <w:rsid w:val="00C3649C"/>
    <w:rsid w:val="00C36DC6"/>
    <w:rsid w:val="00C36E05"/>
    <w:rsid w:val="00C37347"/>
    <w:rsid w:val="00C37737"/>
    <w:rsid w:val="00C37E8B"/>
    <w:rsid w:val="00C4053F"/>
    <w:rsid w:val="00C410AD"/>
    <w:rsid w:val="00C415C4"/>
    <w:rsid w:val="00C415CB"/>
    <w:rsid w:val="00C41960"/>
    <w:rsid w:val="00C41A42"/>
    <w:rsid w:val="00C41CC3"/>
    <w:rsid w:val="00C422E7"/>
    <w:rsid w:val="00C4236C"/>
    <w:rsid w:val="00C430A2"/>
    <w:rsid w:val="00C436C9"/>
    <w:rsid w:val="00C43F10"/>
    <w:rsid w:val="00C44802"/>
    <w:rsid w:val="00C451D5"/>
    <w:rsid w:val="00C45F76"/>
    <w:rsid w:val="00C463E5"/>
    <w:rsid w:val="00C46A74"/>
    <w:rsid w:val="00C4702E"/>
    <w:rsid w:val="00C47561"/>
    <w:rsid w:val="00C50109"/>
    <w:rsid w:val="00C50595"/>
    <w:rsid w:val="00C50692"/>
    <w:rsid w:val="00C51839"/>
    <w:rsid w:val="00C51B5A"/>
    <w:rsid w:val="00C51BB6"/>
    <w:rsid w:val="00C5205D"/>
    <w:rsid w:val="00C52099"/>
    <w:rsid w:val="00C523FA"/>
    <w:rsid w:val="00C52A06"/>
    <w:rsid w:val="00C53889"/>
    <w:rsid w:val="00C53BB2"/>
    <w:rsid w:val="00C5454B"/>
    <w:rsid w:val="00C54788"/>
    <w:rsid w:val="00C547F6"/>
    <w:rsid w:val="00C54F23"/>
    <w:rsid w:val="00C56308"/>
    <w:rsid w:val="00C56391"/>
    <w:rsid w:val="00C5667A"/>
    <w:rsid w:val="00C566B4"/>
    <w:rsid w:val="00C56775"/>
    <w:rsid w:val="00C57397"/>
    <w:rsid w:val="00C57A4A"/>
    <w:rsid w:val="00C57CB1"/>
    <w:rsid w:val="00C60376"/>
    <w:rsid w:val="00C604E5"/>
    <w:rsid w:val="00C61AC1"/>
    <w:rsid w:val="00C620FE"/>
    <w:rsid w:val="00C62DEB"/>
    <w:rsid w:val="00C62E42"/>
    <w:rsid w:val="00C62F07"/>
    <w:rsid w:val="00C64570"/>
    <w:rsid w:val="00C649D9"/>
    <w:rsid w:val="00C662DE"/>
    <w:rsid w:val="00C66B4C"/>
    <w:rsid w:val="00C6737A"/>
    <w:rsid w:val="00C67D4A"/>
    <w:rsid w:val="00C67D66"/>
    <w:rsid w:val="00C706A4"/>
    <w:rsid w:val="00C70B57"/>
    <w:rsid w:val="00C70BF3"/>
    <w:rsid w:val="00C70FFB"/>
    <w:rsid w:val="00C71260"/>
    <w:rsid w:val="00C715E1"/>
    <w:rsid w:val="00C718BD"/>
    <w:rsid w:val="00C7204F"/>
    <w:rsid w:val="00C72340"/>
    <w:rsid w:val="00C73027"/>
    <w:rsid w:val="00C73B4B"/>
    <w:rsid w:val="00C74A5A"/>
    <w:rsid w:val="00C74DA3"/>
    <w:rsid w:val="00C750E3"/>
    <w:rsid w:val="00C753C1"/>
    <w:rsid w:val="00C754A1"/>
    <w:rsid w:val="00C75853"/>
    <w:rsid w:val="00C759F5"/>
    <w:rsid w:val="00C7629D"/>
    <w:rsid w:val="00C76525"/>
    <w:rsid w:val="00C76A69"/>
    <w:rsid w:val="00C76EEA"/>
    <w:rsid w:val="00C775D4"/>
    <w:rsid w:val="00C77658"/>
    <w:rsid w:val="00C80236"/>
    <w:rsid w:val="00C807C6"/>
    <w:rsid w:val="00C8080F"/>
    <w:rsid w:val="00C80906"/>
    <w:rsid w:val="00C80A0C"/>
    <w:rsid w:val="00C80AE3"/>
    <w:rsid w:val="00C81156"/>
    <w:rsid w:val="00C82673"/>
    <w:rsid w:val="00C82D9E"/>
    <w:rsid w:val="00C82F85"/>
    <w:rsid w:val="00C83160"/>
    <w:rsid w:val="00C8323A"/>
    <w:rsid w:val="00C839BE"/>
    <w:rsid w:val="00C839DC"/>
    <w:rsid w:val="00C844C3"/>
    <w:rsid w:val="00C85ADA"/>
    <w:rsid w:val="00C85AF2"/>
    <w:rsid w:val="00C86E91"/>
    <w:rsid w:val="00C86FD2"/>
    <w:rsid w:val="00C90075"/>
    <w:rsid w:val="00C9011C"/>
    <w:rsid w:val="00C90557"/>
    <w:rsid w:val="00C91298"/>
    <w:rsid w:val="00C913F9"/>
    <w:rsid w:val="00C91416"/>
    <w:rsid w:val="00C91FE0"/>
    <w:rsid w:val="00C92277"/>
    <w:rsid w:val="00C92885"/>
    <w:rsid w:val="00C92B95"/>
    <w:rsid w:val="00C94604"/>
    <w:rsid w:val="00C95177"/>
    <w:rsid w:val="00C95F37"/>
    <w:rsid w:val="00C9668C"/>
    <w:rsid w:val="00C9750E"/>
    <w:rsid w:val="00C9787E"/>
    <w:rsid w:val="00CA0068"/>
    <w:rsid w:val="00CA0608"/>
    <w:rsid w:val="00CA1D4E"/>
    <w:rsid w:val="00CA2268"/>
    <w:rsid w:val="00CA2D89"/>
    <w:rsid w:val="00CA2E35"/>
    <w:rsid w:val="00CA3554"/>
    <w:rsid w:val="00CA44B7"/>
    <w:rsid w:val="00CA4A6D"/>
    <w:rsid w:val="00CA525F"/>
    <w:rsid w:val="00CA5816"/>
    <w:rsid w:val="00CA5C9F"/>
    <w:rsid w:val="00CA60A2"/>
    <w:rsid w:val="00CA62B0"/>
    <w:rsid w:val="00CA66C2"/>
    <w:rsid w:val="00CA6D93"/>
    <w:rsid w:val="00CA6F26"/>
    <w:rsid w:val="00CA72E1"/>
    <w:rsid w:val="00CB0429"/>
    <w:rsid w:val="00CB0542"/>
    <w:rsid w:val="00CB11E4"/>
    <w:rsid w:val="00CB17DF"/>
    <w:rsid w:val="00CB1B35"/>
    <w:rsid w:val="00CB1B39"/>
    <w:rsid w:val="00CB2AEA"/>
    <w:rsid w:val="00CB4B85"/>
    <w:rsid w:val="00CB4E2A"/>
    <w:rsid w:val="00CB5557"/>
    <w:rsid w:val="00CB6293"/>
    <w:rsid w:val="00CB6AFB"/>
    <w:rsid w:val="00CB6B43"/>
    <w:rsid w:val="00CB6DB3"/>
    <w:rsid w:val="00CB7517"/>
    <w:rsid w:val="00CB7EA5"/>
    <w:rsid w:val="00CC069B"/>
    <w:rsid w:val="00CC07AF"/>
    <w:rsid w:val="00CC0C98"/>
    <w:rsid w:val="00CC12A0"/>
    <w:rsid w:val="00CC1FBE"/>
    <w:rsid w:val="00CC2DE6"/>
    <w:rsid w:val="00CC327D"/>
    <w:rsid w:val="00CC4263"/>
    <w:rsid w:val="00CC638D"/>
    <w:rsid w:val="00CC7DBC"/>
    <w:rsid w:val="00CD192C"/>
    <w:rsid w:val="00CD214C"/>
    <w:rsid w:val="00CD2280"/>
    <w:rsid w:val="00CD27EB"/>
    <w:rsid w:val="00CD2F73"/>
    <w:rsid w:val="00CD3107"/>
    <w:rsid w:val="00CD31C2"/>
    <w:rsid w:val="00CD3551"/>
    <w:rsid w:val="00CD3E6C"/>
    <w:rsid w:val="00CD42B3"/>
    <w:rsid w:val="00CD510F"/>
    <w:rsid w:val="00CD5C7E"/>
    <w:rsid w:val="00CD5FA5"/>
    <w:rsid w:val="00CD6656"/>
    <w:rsid w:val="00CD6F6D"/>
    <w:rsid w:val="00CD7D6B"/>
    <w:rsid w:val="00CD7E9F"/>
    <w:rsid w:val="00CE002F"/>
    <w:rsid w:val="00CE0102"/>
    <w:rsid w:val="00CE01DC"/>
    <w:rsid w:val="00CE0475"/>
    <w:rsid w:val="00CE0478"/>
    <w:rsid w:val="00CE0A1D"/>
    <w:rsid w:val="00CE0DAC"/>
    <w:rsid w:val="00CE0E05"/>
    <w:rsid w:val="00CE0EC6"/>
    <w:rsid w:val="00CE1236"/>
    <w:rsid w:val="00CE16F8"/>
    <w:rsid w:val="00CE2E77"/>
    <w:rsid w:val="00CE3D55"/>
    <w:rsid w:val="00CE4222"/>
    <w:rsid w:val="00CE42C5"/>
    <w:rsid w:val="00CE49EF"/>
    <w:rsid w:val="00CE5437"/>
    <w:rsid w:val="00CE5DBC"/>
    <w:rsid w:val="00CE5DFC"/>
    <w:rsid w:val="00CE6A1B"/>
    <w:rsid w:val="00CE7449"/>
    <w:rsid w:val="00CE751F"/>
    <w:rsid w:val="00CE7932"/>
    <w:rsid w:val="00CF08F1"/>
    <w:rsid w:val="00CF09CE"/>
    <w:rsid w:val="00CF0E4C"/>
    <w:rsid w:val="00CF1D66"/>
    <w:rsid w:val="00CF1FC9"/>
    <w:rsid w:val="00CF266A"/>
    <w:rsid w:val="00CF2B8D"/>
    <w:rsid w:val="00CF3746"/>
    <w:rsid w:val="00CF391D"/>
    <w:rsid w:val="00CF417C"/>
    <w:rsid w:val="00CF4C41"/>
    <w:rsid w:val="00CF4FD3"/>
    <w:rsid w:val="00CF5042"/>
    <w:rsid w:val="00CF5086"/>
    <w:rsid w:val="00CF5ABC"/>
    <w:rsid w:val="00CF6731"/>
    <w:rsid w:val="00CF71E2"/>
    <w:rsid w:val="00CF7393"/>
    <w:rsid w:val="00CF78AE"/>
    <w:rsid w:val="00CF7ECB"/>
    <w:rsid w:val="00D00122"/>
    <w:rsid w:val="00D002EE"/>
    <w:rsid w:val="00D00563"/>
    <w:rsid w:val="00D0185D"/>
    <w:rsid w:val="00D01EE7"/>
    <w:rsid w:val="00D0240A"/>
    <w:rsid w:val="00D032F0"/>
    <w:rsid w:val="00D040D0"/>
    <w:rsid w:val="00D045A6"/>
    <w:rsid w:val="00D052BE"/>
    <w:rsid w:val="00D053FA"/>
    <w:rsid w:val="00D05895"/>
    <w:rsid w:val="00D05A4D"/>
    <w:rsid w:val="00D05C8F"/>
    <w:rsid w:val="00D06125"/>
    <w:rsid w:val="00D07472"/>
    <w:rsid w:val="00D07B60"/>
    <w:rsid w:val="00D07FE7"/>
    <w:rsid w:val="00D1002E"/>
    <w:rsid w:val="00D10795"/>
    <w:rsid w:val="00D13A23"/>
    <w:rsid w:val="00D13C43"/>
    <w:rsid w:val="00D14141"/>
    <w:rsid w:val="00D14F7B"/>
    <w:rsid w:val="00D1503C"/>
    <w:rsid w:val="00D205AD"/>
    <w:rsid w:val="00D2065F"/>
    <w:rsid w:val="00D2079C"/>
    <w:rsid w:val="00D207F2"/>
    <w:rsid w:val="00D20CF5"/>
    <w:rsid w:val="00D20DF2"/>
    <w:rsid w:val="00D212F1"/>
    <w:rsid w:val="00D217F9"/>
    <w:rsid w:val="00D22081"/>
    <w:rsid w:val="00D2226B"/>
    <w:rsid w:val="00D22EB4"/>
    <w:rsid w:val="00D2306E"/>
    <w:rsid w:val="00D23726"/>
    <w:rsid w:val="00D23852"/>
    <w:rsid w:val="00D23BCB"/>
    <w:rsid w:val="00D24408"/>
    <w:rsid w:val="00D247A7"/>
    <w:rsid w:val="00D24C94"/>
    <w:rsid w:val="00D250AE"/>
    <w:rsid w:val="00D25609"/>
    <w:rsid w:val="00D25B99"/>
    <w:rsid w:val="00D25D32"/>
    <w:rsid w:val="00D2635F"/>
    <w:rsid w:val="00D266E6"/>
    <w:rsid w:val="00D26785"/>
    <w:rsid w:val="00D26F0D"/>
    <w:rsid w:val="00D27BB0"/>
    <w:rsid w:val="00D27DFD"/>
    <w:rsid w:val="00D30EB8"/>
    <w:rsid w:val="00D31493"/>
    <w:rsid w:val="00D31C08"/>
    <w:rsid w:val="00D32745"/>
    <w:rsid w:val="00D32796"/>
    <w:rsid w:val="00D33344"/>
    <w:rsid w:val="00D347D4"/>
    <w:rsid w:val="00D34996"/>
    <w:rsid w:val="00D34C2B"/>
    <w:rsid w:val="00D359AE"/>
    <w:rsid w:val="00D35E78"/>
    <w:rsid w:val="00D360E3"/>
    <w:rsid w:val="00D36683"/>
    <w:rsid w:val="00D367B2"/>
    <w:rsid w:val="00D36E57"/>
    <w:rsid w:val="00D37502"/>
    <w:rsid w:val="00D3759A"/>
    <w:rsid w:val="00D378DC"/>
    <w:rsid w:val="00D37B75"/>
    <w:rsid w:val="00D37F53"/>
    <w:rsid w:val="00D401D2"/>
    <w:rsid w:val="00D4032D"/>
    <w:rsid w:val="00D40A0B"/>
    <w:rsid w:val="00D422B6"/>
    <w:rsid w:val="00D44C58"/>
    <w:rsid w:val="00D44C6A"/>
    <w:rsid w:val="00D45371"/>
    <w:rsid w:val="00D458E1"/>
    <w:rsid w:val="00D45970"/>
    <w:rsid w:val="00D45ACD"/>
    <w:rsid w:val="00D45D88"/>
    <w:rsid w:val="00D46342"/>
    <w:rsid w:val="00D46AE6"/>
    <w:rsid w:val="00D47EA8"/>
    <w:rsid w:val="00D50274"/>
    <w:rsid w:val="00D51278"/>
    <w:rsid w:val="00D51AFC"/>
    <w:rsid w:val="00D52975"/>
    <w:rsid w:val="00D52AD8"/>
    <w:rsid w:val="00D53144"/>
    <w:rsid w:val="00D53C5A"/>
    <w:rsid w:val="00D542A6"/>
    <w:rsid w:val="00D542E8"/>
    <w:rsid w:val="00D54C4F"/>
    <w:rsid w:val="00D54CF6"/>
    <w:rsid w:val="00D55196"/>
    <w:rsid w:val="00D565C9"/>
    <w:rsid w:val="00D56E57"/>
    <w:rsid w:val="00D57DB2"/>
    <w:rsid w:val="00D57EA5"/>
    <w:rsid w:val="00D60039"/>
    <w:rsid w:val="00D61C8B"/>
    <w:rsid w:val="00D61CB9"/>
    <w:rsid w:val="00D6249F"/>
    <w:rsid w:val="00D62973"/>
    <w:rsid w:val="00D62BA0"/>
    <w:rsid w:val="00D634C1"/>
    <w:rsid w:val="00D636CA"/>
    <w:rsid w:val="00D63878"/>
    <w:rsid w:val="00D63A07"/>
    <w:rsid w:val="00D6415D"/>
    <w:rsid w:val="00D660F4"/>
    <w:rsid w:val="00D6631D"/>
    <w:rsid w:val="00D66A53"/>
    <w:rsid w:val="00D66D78"/>
    <w:rsid w:val="00D6737D"/>
    <w:rsid w:val="00D678D3"/>
    <w:rsid w:val="00D67960"/>
    <w:rsid w:val="00D67C7C"/>
    <w:rsid w:val="00D70C95"/>
    <w:rsid w:val="00D71533"/>
    <w:rsid w:val="00D71F94"/>
    <w:rsid w:val="00D71FDE"/>
    <w:rsid w:val="00D7223E"/>
    <w:rsid w:val="00D7233C"/>
    <w:rsid w:val="00D727BE"/>
    <w:rsid w:val="00D727C6"/>
    <w:rsid w:val="00D7298F"/>
    <w:rsid w:val="00D72F2E"/>
    <w:rsid w:val="00D7362C"/>
    <w:rsid w:val="00D73F38"/>
    <w:rsid w:val="00D741CA"/>
    <w:rsid w:val="00D75B41"/>
    <w:rsid w:val="00D766F7"/>
    <w:rsid w:val="00D768DF"/>
    <w:rsid w:val="00D769F5"/>
    <w:rsid w:val="00D76A68"/>
    <w:rsid w:val="00D77034"/>
    <w:rsid w:val="00D80754"/>
    <w:rsid w:val="00D809DA"/>
    <w:rsid w:val="00D80A47"/>
    <w:rsid w:val="00D81212"/>
    <w:rsid w:val="00D81A74"/>
    <w:rsid w:val="00D81D20"/>
    <w:rsid w:val="00D81D34"/>
    <w:rsid w:val="00D823AB"/>
    <w:rsid w:val="00D825B5"/>
    <w:rsid w:val="00D82613"/>
    <w:rsid w:val="00D826D5"/>
    <w:rsid w:val="00D826F9"/>
    <w:rsid w:val="00D83413"/>
    <w:rsid w:val="00D83DF7"/>
    <w:rsid w:val="00D83E6C"/>
    <w:rsid w:val="00D8634C"/>
    <w:rsid w:val="00D86384"/>
    <w:rsid w:val="00D86D41"/>
    <w:rsid w:val="00D872AF"/>
    <w:rsid w:val="00D90051"/>
    <w:rsid w:val="00D90536"/>
    <w:rsid w:val="00D9077B"/>
    <w:rsid w:val="00D90EAC"/>
    <w:rsid w:val="00D91288"/>
    <w:rsid w:val="00D91D43"/>
    <w:rsid w:val="00D91FCD"/>
    <w:rsid w:val="00D92C47"/>
    <w:rsid w:val="00D936BE"/>
    <w:rsid w:val="00D94D0E"/>
    <w:rsid w:val="00D9502D"/>
    <w:rsid w:val="00D953FF"/>
    <w:rsid w:val="00D955CB"/>
    <w:rsid w:val="00D95D1B"/>
    <w:rsid w:val="00D95EA6"/>
    <w:rsid w:val="00D95EAD"/>
    <w:rsid w:val="00D961B2"/>
    <w:rsid w:val="00D96717"/>
    <w:rsid w:val="00D969A2"/>
    <w:rsid w:val="00D970BD"/>
    <w:rsid w:val="00D9745F"/>
    <w:rsid w:val="00DA0365"/>
    <w:rsid w:val="00DA062B"/>
    <w:rsid w:val="00DA0F1F"/>
    <w:rsid w:val="00DA119B"/>
    <w:rsid w:val="00DA14DE"/>
    <w:rsid w:val="00DA164D"/>
    <w:rsid w:val="00DA19FB"/>
    <w:rsid w:val="00DA1E3A"/>
    <w:rsid w:val="00DA276A"/>
    <w:rsid w:val="00DA2A51"/>
    <w:rsid w:val="00DA2B18"/>
    <w:rsid w:val="00DA33C2"/>
    <w:rsid w:val="00DA3BDA"/>
    <w:rsid w:val="00DA4AE7"/>
    <w:rsid w:val="00DA62DD"/>
    <w:rsid w:val="00DA68B6"/>
    <w:rsid w:val="00DA6CC5"/>
    <w:rsid w:val="00DA72F5"/>
    <w:rsid w:val="00DB07A4"/>
    <w:rsid w:val="00DB0A67"/>
    <w:rsid w:val="00DB0E4E"/>
    <w:rsid w:val="00DB2076"/>
    <w:rsid w:val="00DB2D75"/>
    <w:rsid w:val="00DB3234"/>
    <w:rsid w:val="00DB3394"/>
    <w:rsid w:val="00DB3DC0"/>
    <w:rsid w:val="00DB3F97"/>
    <w:rsid w:val="00DB4085"/>
    <w:rsid w:val="00DB41C3"/>
    <w:rsid w:val="00DB526C"/>
    <w:rsid w:val="00DB5492"/>
    <w:rsid w:val="00DB5505"/>
    <w:rsid w:val="00DB6072"/>
    <w:rsid w:val="00DB6166"/>
    <w:rsid w:val="00DB6894"/>
    <w:rsid w:val="00DB6C51"/>
    <w:rsid w:val="00DB7040"/>
    <w:rsid w:val="00DB71B2"/>
    <w:rsid w:val="00DB7AB7"/>
    <w:rsid w:val="00DC005F"/>
    <w:rsid w:val="00DC0A73"/>
    <w:rsid w:val="00DC11F8"/>
    <w:rsid w:val="00DC166C"/>
    <w:rsid w:val="00DC1B38"/>
    <w:rsid w:val="00DC1E38"/>
    <w:rsid w:val="00DC20E1"/>
    <w:rsid w:val="00DC217A"/>
    <w:rsid w:val="00DC2826"/>
    <w:rsid w:val="00DC3272"/>
    <w:rsid w:val="00DC39C4"/>
    <w:rsid w:val="00DC3A48"/>
    <w:rsid w:val="00DC3BAF"/>
    <w:rsid w:val="00DC45BD"/>
    <w:rsid w:val="00DC4618"/>
    <w:rsid w:val="00DC4805"/>
    <w:rsid w:val="00DC4A3D"/>
    <w:rsid w:val="00DC5084"/>
    <w:rsid w:val="00DC5092"/>
    <w:rsid w:val="00DC51AA"/>
    <w:rsid w:val="00DC5573"/>
    <w:rsid w:val="00DC5AB1"/>
    <w:rsid w:val="00DC5B9E"/>
    <w:rsid w:val="00DC5DE4"/>
    <w:rsid w:val="00DC5F7C"/>
    <w:rsid w:val="00DC6DA4"/>
    <w:rsid w:val="00DC706B"/>
    <w:rsid w:val="00DC774C"/>
    <w:rsid w:val="00DC7E17"/>
    <w:rsid w:val="00DD0B2A"/>
    <w:rsid w:val="00DD0FEB"/>
    <w:rsid w:val="00DD1247"/>
    <w:rsid w:val="00DD15B5"/>
    <w:rsid w:val="00DD15F9"/>
    <w:rsid w:val="00DD1DEE"/>
    <w:rsid w:val="00DD2070"/>
    <w:rsid w:val="00DD2C0D"/>
    <w:rsid w:val="00DD335F"/>
    <w:rsid w:val="00DD3E9D"/>
    <w:rsid w:val="00DD4606"/>
    <w:rsid w:val="00DD6A0E"/>
    <w:rsid w:val="00DE09F6"/>
    <w:rsid w:val="00DE17B4"/>
    <w:rsid w:val="00DE17E0"/>
    <w:rsid w:val="00DE187F"/>
    <w:rsid w:val="00DE1A8E"/>
    <w:rsid w:val="00DE2E2E"/>
    <w:rsid w:val="00DE2FAA"/>
    <w:rsid w:val="00DE31E5"/>
    <w:rsid w:val="00DE3366"/>
    <w:rsid w:val="00DE3471"/>
    <w:rsid w:val="00DE369E"/>
    <w:rsid w:val="00DE45C1"/>
    <w:rsid w:val="00DE5048"/>
    <w:rsid w:val="00DE53F2"/>
    <w:rsid w:val="00DE5623"/>
    <w:rsid w:val="00DE5971"/>
    <w:rsid w:val="00DE6162"/>
    <w:rsid w:val="00DE6AE0"/>
    <w:rsid w:val="00DE6BAC"/>
    <w:rsid w:val="00DE7075"/>
    <w:rsid w:val="00DE7695"/>
    <w:rsid w:val="00DE7AF9"/>
    <w:rsid w:val="00DF0792"/>
    <w:rsid w:val="00DF159F"/>
    <w:rsid w:val="00DF26A3"/>
    <w:rsid w:val="00DF297C"/>
    <w:rsid w:val="00DF2C28"/>
    <w:rsid w:val="00DF2F44"/>
    <w:rsid w:val="00DF3806"/>
    <w:rsid w:val="00DF3992"/>
    <w:rsid w:val="00DF3E05"/>
    <w:rsid w:val="00DF4167"/>
    <w:rsid w:val="00DF4522"/>
    <w:rsid w:val="00DF471F"/>
    <w:rsid w:val="00DF4A62"/>
    <w:rsid w:val="00DF4B17"/>
    <w:rsid w:val="00DF4E5F"/>
    <w:rsid w:val="00DF7E10"/>
    <w:rsid w:val="00E00252"/>
    <w:rsid w:val="00E00C9D"/>
    <w:rsid w:val="00E016BD"/>
    <w:rsid w:val="00E01A74"/>
    <w:rsid w:val="00E01E46"/>
    <w:rsid w:val="00E0280F"/>
    <w:rsid w:val="00E0290C"/>
    <w:rsid w:val="00E02CA3"/>
    <w:rsid w:val="00E03BCA"/>
    <w:rsid w:val="00E03C17"/>
    <w:rsid w:val="00E03DFB"/>
    <w:rsid w:val="00E0497B"/>
    <w:rsid w:val="00E04CF4"/>
    <w:rsid w:val="00E04F08"/>
    <w:rsid w:val="00E05759"/>
    <w:rsid w:val="00E05953"/>
    <w:rsid w:val="00E05E8F"/>
    <w:rsid w:val="00E07539"/>
    <w:rsid w:val="00E07E36"/>
    <w:rsid w:val="00E1050A"/>
    <w:rsid w:val="00E11DBF"/>
    <w:rsid w:val="00E11E13"/>
    <w:rsid w:val="00E127AD"/>
    <w:rsid w:val="00E1415B"/>
    <w:rsid w:val="00E14356"/>
    <w:rsid w:val="00E14A85"/>
    <w:rsid w:val="00E153D8"/>
    <w:rsid w:val="00E155DC"/>
    <w:rsid w:val="00E164F4"/>
    <w:rsid w:val="00E165D6"/>
    <w:rsid w:val="00E16653"/>
    <w:rsid w:val="00E17112"/>
    <w:rsid w:val="00E177F5"/>
    <w:rsid w:val="00E17B14"/>
    <w:rsid w:val="00E17D06"/>
    <w:rsid w:val="00E206C7"/>
    <w:rsid w:val="00E20F7D"/>
    <w:rsid w:val="00E2160E"/>
    <w:rsid w:val="00E21812"/>
    <w:rsid w:val="00E21E1B"/>
    <w:rsid w:val="00E228EA"/>
    <w:rsid w:val="00E22AE5"/>
    <w:rsid w:val="00E238B6"/>
    <w:rsid w:val="00E23A40"/>
    <w:rsid w:val="00E24659"/>
    <w:rsid w:val="00E250CE"/>
    <w:rsid w:val="00E25BE9"/>
    <w:rsid w:val="00E25C63"/>
    <w:rsid w:val="00E2730B"/>
    <w:rsid w:val="00E27DE5"/>
    <w:rsid w:val="00E303E6"/>
    <w:rsid w:val="00E31129"/>
    <w:rsid w:val="00E31409"/>
    <w:rsid w:val="00E322FE"/>
    <w:rsid w:val="00E326D6"/>
    <w:rsid w:val="00E32EAF"/>
    <w:rsid w:val="00E330A4"/>
    <w:rsid w:val="00E3381F"/>
    <w:rsid w:val="00E338C5"/>
    <w:rsid w:val="00E33D9A"/>
    <w:rsid w:val="00E340D7"/>
    <w:rsid w:val="00E342C3"/>
    <w:rsid w:val="00E34C2E"/>
    <w:rsid w:val="00E34E59"/>
    <w:rsid w:val="00E35395"/>
    <w:rsid w:val="00E35817"/>
    <w:rsid w:val="00E35CFC"/>
    <w:rsid w:val="00E35FB7"/>
    <w:rsid w:val="00E36003"/>
    <w:rsid w:val="00E364D6"/>
    <w:rsid w:val="00E37897"/>
    <w:rsid w:val="00E37A1B"/>
    <w:rsid w:val="00E405C5"/>
    <w:rsid w:val="00E408A8"/>
    <w:rsid w:val="00E40BCC"/>
    <w:rsid w:val="00E40CC1"/>
    <w:rsid w:val="00E4136B"/>
    <w:rsid w:val="00E418FA"/>
    <w:rsid w:val="00E41C56"/>
    <w:rsid w:val="00E42041"/>
    <w:rsid w:val="00E421EF"/>
    <w:rsid w:val="00E42E06"/>
    <w:rsid w:val="00E43AD4"/>
    <w:rsid w:val="00E458E0"/>
    <w:rsid w:val="00E4595C"/>
    <w:rsid w:val="00E46BF2"/>
    <w:rsid w:val="00E47B05"/>
    <w:rsid w:val="00E5029F"/>
    <w:rsid w:val="00E50643"/>
    <w:rsid w:val="00E50717"/>
    <w:rsid w:val="00E51AE6"/>
    <w:rsid w:val="00E5231C"/>
    <w:rsid w:val="00E52801"/>
    <w:rsid w:val="00E52A31"/>
    <w:rsid w:val="00E537D6"/>
    <w:rsid w:val="00E53E7C"/>
    <w:rsid w:val="00E54092"/>
    <w:rsid w:val="00E54290"/>
    <w:rsid w:val="00E54889"/>
    <w:rsid w:val="00E54E2A"/>
    <w:rsid w:val="00E54FEE"/>
    <w:rsid w:val="00E556B9"/>
    <w:rsid w:val="00E56AD8"/>
    <w:rsid w:val="00E56CCC"/>
    <w:rsid w:val="00E56D61"/>
    <w:rsid w:val="00E57180"/>
    <w:rsid w:val="00E5720F"/>
    <w:rsid w:val="00E5749B"/>
    <w:rsid w:val="00E613B6"/>
    <w:rsid w:val="00E615F2"/>
    <w:rsid w:val="00E628B6"/>
    <w:rsid w:val="00E62A33"/>
    <w:rsid w:val="00E63B36"/>
    <w:rsid w:val="00E640D5"/>
    <w:rsid w:val="00E641CB"/>
    <w:rsid w:val="00E64201"/>
    <w:rsid w:val="00E64531"/>
    <w:rsid w:val="00E64855"/>
    <w:rsid w:val="00E64D33"/>
    <w:rsid w:val="00E65B5F"/>
    <w:rsid w:val="00E660E6"/>
    <w:rsid w:val="00E675E3"/>
    <w:rsid w:val="00E678D4"/>
    <w:rsid w:val="00E67F25"/>
    <w:rsid w:val="00E71274"/>
    <w:rsid w:val="00E71BC0"/>
    <w:rsid w:val="00E72785"/>
    <w:rsid w:val="00E72826"/>
    <w:rsid w:val="00E72C69"/>
    <w:rsid w:val="00E72FD9"/>
    <w:rsid w:val="00E73052"/>
    <w:rsid w:val="00E7331D"/>
    <w:rsid w:val="00E73E3E"/>
    <w:rsid w:val="00E74C86"/>
    <w:rsid w:val="00E7558B"/>
    <w:rsid w:val="00E7694E"/>
    <w:rsid w:val="00E77243"/>
    <w:rsid w:val="00E77BD9"/>
    <w:rsid w:val="00E77ED2"/>
    <w:rsid w:val="00E77FA6"/>
    <w:rsid w:val="00E805AF"/>
    <w:rsid w:val="00E807DF"/>
    <w:rsid w:val="00E80FC0"/>
    <w:rsid w:val="00E82DE7"/>
    <w:rsid w:val="00E83C40"/>
    <w:rsid w:val="00E841C4"/>
    <w:rsid w:val="00E8449A"/>
    <w:rsid w:val="00E84A83"/>
    <w:rsid w:val="00E84D99"/>
    <w:rsid w:val="00E85353"/>
    <w:rsid w:val="00E857CD"/>
    <w:rsid w:val="00E85C88"/>
    <w:rsid w:val="00E85FB3"/>
    <w:rsid w:val="00E85FC5"/>
    <w:rsid w:val="00E86712"/>
    <w:rsid w:val="00E869FD"/>
    <w:rsid w:val="00E8798F"/>
    <w:rsid w:val="00E87E17"/>
    <w:rsid w:val="00E87F3D"/>
    <w:rsid w:val="00E901D5"/>
    <w:rsid w:val="00E90D21"/>
    <w:rsid w:val="00E918DB"/>
    <w:rsid w:val="00E91BD9"/>
    <w:rsid w:val="00E91D56"/>
    <w:rsid w:val="00E91FB0"/>
    <w:rsid w:val="00E92F7E"/>
    <w:rsid w:val="00E93748"/>
    <w:rsid w:val="00E93BB0"/>
    <w:rsid w:val="00E93D27"/>
    <w:rsid w:val="00E9476E"/>
    <w:rsid w:val="00E94A3F"/>
    <w:rsid w:val="00E94C6A"/>
    <w:rsid w:val="00E94FB0"/>
    <w:rsid w:val="00E950BF"/>
    <w:rsid w:val="00E95316"/>
    <w:rsid w:val="00E95BF1"/>
    <w:rsid w:val="00E96765"/>
    <w:rsid w:val="00E97018"/>
    <w:rsid w:val="00E9769F"/>
    <w:rsid w:val="00E9791D"/>
    <w:rsid w:val="00EA06E3"/>
    <w:rsid w:val="00EA0E20"/>
    <w:rsid w:val="00EA20DC"/>
    <w:rsid w:val="00EA2CD5"/>
    <w:rsid w:val="00EA2DDA"/>
    <w:rsid w:val="00EA2F6E"/>
    <w:rsid w:val="00EA3491"/>
    <w:rsid w:val="00EA46CE"/>
    <w:rsid w:val="00EA49CB"/>
    <w:rsid w:val="00EA4BB8"/>
    <w:rsid w:val="00EA6324"/>
    <w:rsid w:val="00EA672F"/>
    <w:rsid w:val="00EA710F"/>
    <w:rsid w:val="00EA75C6"/>
    <w:rsid w:val="00EA775A"/>
    <w:rsid w:val="00EA77BB"/>
    <w:rsid w:val="00EA7CC8"/>
    <w:rsid w:val="00EA7F07"/>
    <w:rsid w:val="00EB0C4B"/>
    <w:rsid w:val="00EB0EEC"/>
    <w:rsid w:val="00EB12DB"/>
    <w:rsid w:val="00EB1395"/>
    <w:rsid w:val="00EB25AA"/>
    <w:rsid w:val="00EB29E5"/>
    <w:rsid w:val="00EB31CB"/>
    <w:rsid w:val="00EB3D4E"/>
    <w:rsid w:val="00EB5577"/>
    <w:rsid w:val="00EB61D1"/>
    <w:rsid w:val="00EB61F1"/>
    <w:rsid w:val="00EB68F7"/>
    <w:rsid w:val="00EB6AC4"/>
    <w:rsid w:val="00EB7660"/>
    <w:rsid w:val="00EB7AC4"/>
    <w:rsid w:val="00EC0185"/>
    <w:rsid w:val="00EC0A87"/>
    <w:rsid w:val="00EC152C"/>
    <w:rsid w:val="00EC1926"/>
    <w:rsid w:val="00EC2331"/>
    <w:rsid w:val="00EC23B8"/>
    <w:rsid w:val="00EC2B4B"/>
    <w:rsid w:val="00EC2B8F"/>
    <w:rsid w:val="00EC2BF9"/>
    <w:rsid w:val="00EC2E56"/>
    <w:rsid w:val="00EC30A1"/>
    <w:rsid w:val="00EC3713"/>
    <w:rsid w:val="00EC3714"/>
    <w:rsid w:val="00EC3D6B"/>
    <w:rsid w:val="00EC3E06"/>
    <w:rsid w:val="00EC410C"/>
    <w:rsid w:val="00EC469A"/>
    <w:rsid w:val="00EC4BD0"/>
    <w:rsid w:val="00EC5420"/>
    <w:rsid w:val="00EC5DF7"/>
    <w:rsid w:val="00EC65AA"/>
    <w:rsid w:val="00EC6D14"/>
    <w:rsid w:val="00EC7108"/>
    <w:rsid w:val="00ED01CC"/>
    <w:rsid w:val="00ED03DA"/>
    <w:rsid w:val="00ED09A3"/>
    <w:rsid w:val="00ED34F5"/>
    <w:rsid w:val="00ED3A88"/>
    <w:rsid w:val="00ED4016"/>
    <w:rsid w:val="00ED40F7"/>
    <w:rsid w:val="00ED4352"/>
    <w:rsid w:val="00ED49CE"/>
    <w:rsid w:val="00ED4E4F"/>
    <w:rsid w:val="00ED529C"/>
    <w:rsid w:val="00ED5744"/>
    <w:rsid w:val="00ED6393"/>
    <w:rsid w:val="00ED6A50"/>
    <w:rsid w:val="00ED6B11"/>
    <w:rsid w:val="00ED72F5"/>
    <w:rsid w:val="00ED73E5"/>
    <w:rsid w:val="00ED744E"/>
    <w:rsid w:val="00EE0296"/>
    <w:rsid w:val="00EE030E"/>
    <w:rsid w:val="00EE049A"/>
    <w:rsid w:val="00EE0CC0"/>
    <w:rsid w:val="00EE1930"/>
    <w:rsid w:val="00EE1D2D"/>
    <w:rsid w:val="00EE1F9D"/>
    <w:rsid w:val="00EE2211"/>
    <w:rsid w:val="00EE27D4"/>
    <w:rsid w:val="00EE2B77"/>
    <w:rsid w:val="00EE31C8"/>
    <w:rsid w:val="00EE3B47"/>
    <w:rsid w:val="00EE4F89"/>
    <w:rsid w:val="00EE547C"/>
    <w:rsid w:val="00EE56E8"/>
    <w:rsid w:val="00EE58BE"/>
    <w:rsid w:val="00EE6348"/>
    <w:rsid w:val="00EE71A6"/>
    <w:rsid w:val="00EE75E5"/>
    <w:rsid w:val="00EE764D"/>
    <w:rsid w:val="00EE7881"/>
    <w:rsid w:val="00EE79FA"/>
    <w:rsid w:val="00EF0314"/>
    <w:rsid w:val="00EF143D"/>
    <w:rsid w:val="00EF2193"/>
    <w:rsid w:val="00EF27F0"/>
    <w:rsid w:val="00EF2A1B"/>
    <w:rsid w:val="00EF2B87"/>
    <w:rsid w:val="00EF35E0"/>
    <w:rsid w:val="00EF4A3E"/>
    <w:rsid w:val="00EF4A53"/>
    <w:rsid w:val="00EF4E6E"/>
    <w:rsid w:val="00EF5912"/>
    <w:rsid w:val="00EF6378"/>
    <w:rsid w:val="00EF6B44"/>
    <w:rsid w:val="00EF79DF"/>
    <w:rsid w:val="00F01767"/>
    <w:rsid w:val="00F017EA"/>
    <w:rsid w:val="00F01992"/>
    <w:rsid w:val="00F01F25"/>
    <w:rsid w:val="00F026E0"/>
    <w:rsid w:val="00F032F3"/>
    <w:rsid w:val="00F03E25"/>
    <w:rsid w:val="00F042CB"/>
    <w:rsid w:val="00F05037"/>
    <w:rsid w:val="00F0551D"/>
    <w:rsid w:val="00F05547"/>
    <w:rsid w:val="00F05C73"/>
    <w:rsid w:val="00F0604B"/>
    <w:rsid w:val="00F0616E"/>
    <w:rsid w:val="00F06C20"/>
    <w:rsid w:val="00F06EFB"/>
    <w:rsid w:val="00F0703E"/>
    <w:rsid w:val="00F07D8B"/>
    <w:rsid w:val="00F11976"/>
    <w:rsid w:val="00F11BFA"/>
    <w:rsid w:val="00F12379"/>
    <w:rsid w:val="00F125BA"/>
    <w:rsid w:val="00F12CA7"/>
    <w:rsid w:val="00F134B0"/>
    <w:rsid w:val="00F13A0F"/>
    <w:rsid w:val="00F13D6C"/>
    <w:rsid w:val="00F13FF1"/>
    <w:rsid w:val="00F1462A"/>
    <w:rsid w:val="00F1463F"/>
    <w:rsid w:val="00F14D73"/>
    <w:rsid w:val="00F151D1"/>
    <w:rsid w:val="00F161EB"/>
    <w:rsid w:val="00F16B69"/>
    <w:rsid w:val="00F2095B"/>
    <w:rsid w:val="00F21462"/>
    <w:rsid w:val="00F21D4B"/>
    <w:rsid w:val="00F23F21"/>
    <w:rsid w:val="00F24040"/>
    <w:rsid w:val="00F24A52"/>
    <w:rsid w:val="00F24C3A"/>
    <w:rsid w:val="00F25284"/>
    <w:rsid w:val="00F25314"/>
    <w:rsid w:val="00F2552B"/>
    <w:rsid w:val="00F25DB9"/>
    <w:rsid w:val="00F266D3"/>
    <w:rsid w:val="00F269E2"/>
    <w:rsid w:val="00F274BB"/>
    <w:rsid w:val="00F277D0"/>
    <w:rsid w:val="00F27868"/>
    <w:rsid w:val="00F313D3"/>
    <w:rsid w:val="00F31F46"/>
    <w:rsid w:val="00F335D5"/>
    <w:rsid w:val="00F3371D"/>
    <w:rsid w:val="00F34465"/>
    <w:rsid w:val="00F3483B"/>
    <w:rsid w:val="00F34AC7"/>
    <w:rsid w:val="00F3524C"/>
    <w:rsid w:val="00F365C5"/>
    <w:rsid w:val="00F36B61"/>
    <w:rsid w:val="00F36EA3"/>
    <w:rsid w:val="00F37C2B"/>
    <w:rsid w:val="00F40105"/>
    <w:rsid w:val="00F4023C"/>
    <w:rsid w:val="00F40D8F"/>
    <w:rsid w:val="00F41671"/>
    <w:rsid w:val="00F4167E"/>
    <w:rsid w:val="00F4206A"/>
    <w:rsid w:val="00F42201"/>
    <w:rsid w:val="00F44B8A"/>
    <w:rsid w:val="00F44FE7"/>
    <w:rsid w:val="00F457E0"/>
    <w:rsid w:val="00F461E4"/>
    <w:rsid w:val="00F468A5"/>
    <w:rsid w:val="00F47072"/>
    <w:rsid w:val="00F47327"/>
    <w:rsid w:val="00F47CA6"/>
    <w:rsid w:val="00F47F05"/>
    <w:rsid w:val="00F500D9"/>
    <w:rsid w:val="00F52200"/>
    <w:rsid w:val="00F538D9"/>
    <w:rsid w:val="00F54047"/>
    <w:rsid w:val="00F54421"/>
    <w:rsid w:val="00F54F51"/>
    <w:rsid w:val="00F55226"/>
    <w:rsid w:val="00F554B7"/>
    <w:rsid w:val="00F55C3D"/>
    <w:rsid w:val="00F55FA8"/>
    <w:rsid w:val="00F561B6"/>
    <w:rsid w:val="00F568C1"/>
    <w:rsid w:val="00F56AAC"/>
    <w:rsid w:val="00F57D7C"/>
    <w:rsid w:val="00F60ABB"/>
    <w:rsid w:val="00F60C86"/>
    <w:rsid w:val="00F61597"/>
    <w:rsid w:val="00F61688"/>
    <w:rsid w:val="00F61B78"/>
    <w:rsid w:val="00F61BDB"/>
    <w:rsid w:val="00F62656"/>
    <w:rsid w:val="00F6371D"/>
    <w:rsid w:val="00F63D30"/>
    <w:rsid w:val="00F641C7"/>
    <w:rsid w:val="00F65EFF"/>
    <w:rsid w:val="00F65F29"/>
    <w:rsid w:val="00F66307"/>
    <w:rsid w:val="00F66A55"/>
    <w:rsid w:val="00F66BE5"/>
    <w:rsid w:val="00F67987"/>
    <w:rsid w:val="00F67F84"/>
    <w:rsid w:val="00F706A9"/>
    <w:rsid w:val="00F71A6D"/>
    <w:rsid w:val="00F71C4A"/>
    <w:rsid w:val="00F71CF1"/>
    <w:rsid w:val="00F71E94"/>
    <w:rsid w:val="00F72493"/>
    <w:rsid w:val="00F728C8"/>
    <w:rsid w:val="00F72A50"/>
    <w:rsid w:val="00F72ECE"/>
    <w:rsid w:val="00F73384"/>
    <w:rsid w:val="00F742CE"/>
    <w:rsid w:val="00F74B68"/>
    <w:rsid w:val="00F751D4"/>
    <w:rsid w:val="00F7598A"/>
    <w:rsid w:val="00F76812"/>
    <w:rsid w:val="00F7774E"/>
    <w:rsid w:val="00F80266"/>
    <w:rsid w:val="00F8040F"/>
    <w:rsid w:val="00F80C70"/>
    <w:rsid w:val="00F8200F"/>
    <w:rsid w:val="00F83EEC"/>
    <w:rsid w:val="00F83FCD"/>
    <w:rsid w:val="00F85FA3"/>
    <w:rsid w:val="00F8655E"/>
    <w:rsid w:val="00F8661B"/>
    <w:rsid w:val="00F86B84"/>
    <w:rsid w:val="00F8777B"/>
    <w:rsid w:val="00F87A46"/>
    <w:rsid w:val="00F87C07"/>
    <w:rsid w:val="00F90FAC"/>
    <w:rsid w:val="00F91E84"/>
    <w:rsid w:val="00F924B5"/>
    <w:rsid w:val="00F932D5"/>
    <w:rsid w:val="00F934DD"/>
    <w:rsid w:val="00F9433B"/>
    <w:rsid w:val="00F949F1"/>
    <w:rsid w:val="00F95394"/>
    <w:rsid w:val="00F95AB5"/>
    <w:rsid w:val="00F95B28"/>
    <w:rsid w:val="00F95B83"/>
    <w:rsid w:val="00F9627D"/>
    <w:rsid w:val="00F963C9"/>
    <w:rsid w:val="00F964BC"/>
    <w:rsid w:val="00F96707"/>
    <w:rsid w:val="00F96F08"/>
    <w:rsid w:val="00F97772"/>
    <w:rsid w:val="00F97B03"/>
    <w:rsid w:val="00F97E51"/>
    <w:rsid w:val="00F97E8E"/>
    <w:rsid w:val="00FA0428"/>
    <w:rsid w:val="00FA070C"/>
    <w:rsid w:val="00FA10E0"/>
    <w:rsid w:val="00FA186E"/>
    <w:rsid w:val="00FA1A1D"/>
    <w:rsid w:val="00FA1AE7"/>
    <w:rsid w:val="00FA248D"/>
    <w:rsid w:val="00FA251B"/>
    <w:rsid w:val="00FA291C"/>
    <w:rsid w:val="00FA2DA8"/>
    <w:rsid w:val="00FA3C39"/>
    <w:rsid w:val="00FA3C3D"/>
    <w:rsid w:val="00FA3CDE"/>
    <w:rsid w:val="00FA41DF"/>
    <w:rsid w:val="00FA4623"/>
    <w:rsid w:val="00FA486A"/>
    <w:rsid w:val="00FA5B99"/>
    <w:rsid w:val="00FA69B8"/>
    <w:rsid w:val="00FA6D4B"/>
    <w:rsid w:val="00FA7983"/>
    <w:rsid w:val="00FB02BC"/>
    <w:rsid w:val="00FB040E"/>
    <w:rsid w:val="00FB065A"/>
    <w:rsid w:val="00FB06B3"/>
    <w:rsid w:val="00FB1101"/>
    <w:rsid w:val="00FB1157"/>
    <w:rsid w:val="00FB29BB"/>
    <w:rsid w:val="00FB2A70"/>
    <w:rsid w:val="00FB2A98"/>
    <w:rsid w:val="00FB3654"/>
    <w:rsid w:val="00FB4090"/>
    <w:rsid w:val="00FB50C1"/>
    <w:rsid w:val="00FB67CE"/>
    <w:rsid w:val="00FB6E22"/>
    <w:rsid w:val="00FB7335"/>
    <w:rsid w:val="00FB7B94"/>
    <w:rsid w:val="00FB7BA6"/>
    <w:rsid w:val="00FB7BF4"/>
    <w:rsid w:val="00FC10BE"/>
    <w:rsid w:val="00FC1699"/>
    <w:rsid w:val="00FC2090"/>
    <w:rsid w:val="00FC26CE"/>
    <w:rsid w:val="00FC2BC8"/>
    <w:rsid w:val="00FC2E25"/>
    <w:rsid w:val="00FC2F8A"/>
    <w:rsid w:val="00FC3708"/>
    <w:rsid w:val="00FC383D"/>
    <w:rsid w:val="00FC385D"/>
    <w:rsid w:val="00FC420E"/>
    <w:rsid w:val="00FC4392"/>
    <w:rsid w:val="00FC453D"/>
    <w:rsid w:val="00FC4909"/>
    <w:rsid w:val="00FC4DCC"/>
    <w:rsid w:val="00FC514D"/>
    <w:rsid w:val="00FC6205"/>
    <w:rsid w:val="00FC6935"/>
    <w:rsid w:val="00FC6AB0"/>
    <w:rsid w:val="00FC6F79"/>
    <w:rsid w:val="00FC6F8F"/>
    <w:rsid w:val="00FC7537"/>
    <w:rsid w:val="00FC7E2B"/>
    <w:rsid w:val="00FD08BE"/>
    <w:rsid w:val="00FD0FAB"/>
    <w:rsid w:val="00FD1AA9"/>
    <w:rsid w:val="00FD1C72"/>
    <w:rsid w:val="00FD2000"/>
    <w:rsid w:val="00FD2EB7"/>
    <w:rsid w:val="00FD3287"/>
    <w:rsid w:val="00FD3AB6"/>
    <w:rsid w:val="00FD3EFF"/>
    <w:rsid w:val="00FD4060"/>
    <w:rsid w:val="00FD45BE"/>
    <w:rsid w:val="00FD4735"/>
    <w:rsid w:val="00FD63A5"/>
    <w:rsid w:val="00FD679C"/>
    <w:rsid w:val="00FD68FF"/>
    <w:rsid w:val="00FD6EFF"/>
    <w:rsid w:val="00FD7029"/>
    <w:rsid w:val="00FD773B"/>
    <w:rsid w:val="00FD7881"/>
    <w:rsid w:val="00FD7EB5"/>
    <w:rsid w:val="00FE0071"/>
    <w:rsid w:val="00FE0102"/>
    <w:rsid w:val="00FE1033"/>
    <w:rsid w:val="00FE148C"/>
    <w:rsid w:val="00FE16E8"/>
    <w:rsid w:val="00FE1794"/>
    <w:rsid w:val="00FE1D80"/>
    <w:rsid w:val="00FE1EC0"/>
    <w:rsid w:val="00FE28CC"/>
    <w:rsid w:val="00FE2F72"/>
    <w:rsid w:val="00FE3150"/>
    <w:rsid w:val="00FE3186"/>
    <w:rsid w:val="00FE358E"/>
    <w:rsid w:val="00FE3859"/>
    <w:rsid w:val="00FE3A85"/>
    <w:rsid w:val="00FE3A9E"/>
    <w:rsid w:val="00FE43B6"/>
    <w:rsid w:val="00FE4624"/>
    <w:rsid w:val="00FE48CB"/>
    <w:rsid w:val="00FE5131"/>
    <w:rsid w:val="00FE5DAD"/>
    <w:rsid w:val="00FE6CEB"/>
    <w:rsid w:val="00FE71B2"/>
    <w:rsid w:val="00FE77E9"/>
    <w:rsid w:val="00FE7E65"/>
    <w:rsid w:val="00FF060C"/>
    <w:rsid w:val="00FF06DD"/>
    <w:rsid w:val="00FF123E"/>
    <w:rsid w:val="00FF1281"/>
    <w:rsid w:val="00FF17C1"/>
    <w:rsid w:val="00FF202A"/>
    <w:rsid w:val="00FF2C0E"/>
    <w:rsid w:val="00FF3C7A"/>
    <w:rsid w:val="00FF50E0"/>
    <w:rsid w:val="00FF58E2"/>
    <w:rsid w:val="00FF6535"/>
    <w:rsid w:val="00FF7E50"/>
    <w:rsid w:val="00FF7FE8"/>
    <w:rsid w:val="39026688"/>
    <w:rsid w:val="391737FD"/>
    <w:rsid w:val="56983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972BC"/>
  <w15:docId w15:val="{783C32D7-4568-4741-9719-CE560570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22A"/>
    <w:rPr>
      <w:rFonts w:ascii="Angsana New" w:eastAsia="Times New Roman" w:hAnsi="Angsana New"/>
      <w:sz w:val="28"/>
      <w:szCs w:val="28"/>
    </w:rPr>
  </w:style>
  <w:style w:type="paragraph" w:styleId="Heading1">
    <w:name w:val="heading 1"/>
    <w:basedOn w:val="Normal"/>
    <w:next w:val="Normal"/>
    <w:qFormat/>
    <w:rsid w:val="00980FD6"/>
    <w:pPr>
      <w:keepNext/>
      <w:outlineLvl w:val="0"/>
    </w:pPr>
    <w:rPr>
      <w:rFonts w:ascii="Tahoma" w:eastAsia="Cordia New" w:hAnsi="Tahoma" w:cs="Tahoma"/>
      <w:b/>
      <w:bCs/>
      <w:color w:val="FF0000"/>
      <w:sz w:val="86"/>
      <w:szCs w:val="86"/>
    </w:rPr>
  </w:style>
  <w:style w:type="paragraph" w:styleId="Heading2">
    <w:name w:val="heading 2"/>
    <w:basedOn w:val="Normal"/>
    <w:next w:val="Normal"/>
    <w:qFormat/>
    <w:rsid w:val="00980FD6"/>
    <w:pPr>
      <w:keepNext/>
      <w:jc w:val="center"/>
      <w:outlineLvl w:val="1"/>
    </w:pPr>
    <w:rPr>
      <w:rFonts w:ascii="Cordia New" w:eastAsia="Cordia New" w:hAnsi="Cordia New" w:cs="Cordia New"/>
      <w:b/>
      <w:bCs/>
    </w:rPr>
  </w:style>
  <w:style w:type="paragraph" w:styleId="Heading3">
    <w:name w:val="heading 3"/>
    <w:basedOn w:val="Normal"/>
    <w:next w:val="Normal"/>
    <w:qFormat/>
    <w:rsid w:val="00980FD6"/>
    <w:pPr>
      <w:keepNext/>
      <w:jc w:val="right"/>
      <w:outlineLvl w:val="2"/>
    </w:pPr>
    <w:rPr>
      <w:rFonts w:ascii="Trebuchet MS" w:eastAsia="Cordia New" w:hAnsi="Trebuchet MS" w:cs="Cordia New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sid w:val="00980FD6"/>
    <w:pPr>
      <w:keepNext/>
      <w:numPr>
        <w:numId w:val="1"/>
      </w:numPr>
      <w:tabs>
        <w:tab w:val="clear" w:pos="1440"/>
        <w:tab w:val="num" w:pos="709"/>
      </w:tabs>
      <w:ind w:left="709" w:hanging="425"/>
      <w:outlineLvl w:val="3"/>
    </w:pPr>
    <w:rPr>
      <w:rFonts w:ascii="Tahoma" w:eastAsia="Cordia New" w:hAnsi="Tahoma" w:cs="Tahoma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980FD6"/>
    <w:pPr>
      <w:keepNext/>
      <w:outlineLvl w:val="4"/>
    </w:pPr>
    <w:rPr>
      <w:rFonts w:ascii="Tahoma" w:eastAsia="Cordia New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980FD6"/>
    <w:pPr>
      <w:keepNext/>
      <w:outlineLvl w:val="5"/>
    </w:pPr>
    <w:rPr>
      <w:rFonts w:ascii="Tahoma" w:eastAsia="Cordia New" w:hAnsi="Tahoma" w:cs="Tahoma"/>
      <w:b/>
      <w:bCs/>
      <w:sz w:val="32"/>
      <w:szCs w:val="30"/>
      <w:u w:val="single"/>
    </w:rPr>
  </w:style>
  <w:style w:type="paragraph" w:styleId="Heading7">
    <w:name w:val="heading 7"/>
    <w:basedOn w:val="Normal"/>
    <w:next w:val="Normal"/>
    <w:qFormat/>
    <w:rsid w:val="00980FD6"/>
    <w:pPr>
      <w:keepNext/>
      <w:jc w:val="right"/>
      <w:outlineLvl w:val="6"/>
    </w:pPr>
    <w:rPr>
      <w:rFonts w:ascii="Tahoma" w:eastAsia="Cordia New" w:hAnsi="Tahoma" w:cs="Tahoma"/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980FD6"/>
    <w:pPr>
      <w:keepNext/>
      <w:jc w:val="center"/>
      <w:outlineLvl w:val="7"/>
    </w:pPr>
    <w:rPr>
      <w:rFonts w:ascii="Tahoma" w:eastAsia="Cordia New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0FD6"/>
    <w:pPr>
      <w:tabs>
        <w:tab w:val="center" w:pos="4320"/>
        <w:tab w:val="right" w:pos="8640"/>
      </w:tabs>
    </w:pPr>
    <w:rPr>
      <w:rFonts w:ascii="Cordia New" w:eastAsia="Cordia New" w:hAnsi="Cordia New" w:cs="Cordia New"/>
    </w:rPr>
  </w:style>
  <w:style w:type="paragraph" w:styleId="Footer">
    <w:name w:val="footer"/>
    <w:basedOn w:val="Normal"/>
    <w:rsid w:val="00980FD6"/>
    <w:pPr>
      <w:tabs>
        <w:tab w:val="center" w:pos="4320"/>
        <w:tab w:val="right" w:pos="8640"/>
      </w:tabs>
    </w:pPr>
    <w:rPr>
      <w:rFonts w:ascii="Cordia New" w:eastAsia="Cordia New" w:hAnsi="Cordia New" w:cs="Cordia New"/>
    </w:rPr>
  </w:style>
  <w:style w:type="character" w:styleId="Hyperlink">
    <w:name w:val="Hyperlink"/>
    <w:uiPriority w:val="99"/>
    <w:rsid w:val="00980FD6"/>
    <w:rPr>
      <w:color w:val="0000FF"/>
      <w:u w:val="single"/>
    </w:rPr>
  </w:style>
  <w:style w:type="character" w:styleId="PageNumber">
    <w:name w:val="page number"/>
    <w:basedOn w:val="DefaultParagraphFont"/>
    <w:rsid w:val="00980FD6"/>
  </w:style>
  <w:style w:type="character" w:styleId="Strong">
    <w:name w:val="Strong"/>
    <w:qFormat/>
    <w:rsid w:val="00980FD6"/>
    <w:rPr>
      <w:rFonts w:cs="Cordia New"/>
      <w:b/>
      <w:bCs/>
    </w:rPr>
  </w:style>
  <w:style w:type="paragraph" w:styleId="BodyText">
    <w:name w:val="Body Text"/>
    <w:basedOn w:val="Normal"/>
    <w:rsid w:val="00980FD6"/>
    <w:pPr>
      <w:spacing w:before="120"/>
    </w:pPr>
    <w:rPr>
      <w:rFonts w:ascii="Arial" w:eastAsia="Cordia New" w:hAnsi="Arial" w:cs="Cordia New"/>
      <w:sz w:val="20"/>
      <w:szCs w:val="20"/>
    </w:rPr>
  </w:style>
  <w:style w:type="paragraph" w:styleId="Subtitle">
    <w:name w:val="Subtitle"/>
    <w:basedOn w:val="Normal"/>
    <w:qFormat/>
    <w:rsid w:val="00980FD6"/>
    <w:pPr>
      <w:shd w:val="clear" w:color="auto" w:fill="808080"/>
    </w:pPr>
    <w:rPr>
      <w:rFonts w:ascii="Times New Roman" w:hAnsi="Times New Roman" w:cs="Cordia New"/>
      <w:b/>
      <w:bCs/>
      <w:color w:val="FFFF00"/>
      <w:sz w:val="24"/>
      <w:szCs w:val="24"/>
    </w:rPr>
  </w:style>
  <w:style w:type="paragraph" w:styleId="BodyTextIndent">
    <w:name w:val="Body Text Indent"/>
    <w:basedOn w:val="Normal"/>
    <w:rsid w:val="00980FD6"/>
    <w:pPr>
      <w:ind w:left="2880"/>
    </w:pPr>
    <w:rPr>
      <w:rFonts w:ascii="Arial" w:hAnsi="Arial"/>
      <w:sz w:val="18"/>
      <w:szCs w:val="18"/>
    </w:rPr>
  </w:style>
  <w:style w:type="paragraph" w:styleId="Title">
    <w:name w:val="Title"/>
    <w:basedOn w:val="Normal"/>
    <w:qFormat/>
    <w:rsid w:val="00980FD6"/>
    <w:pPr>
      <w:jc w:val="center"/>
      <w:outlineLvl w:val="0"/>
    </w:pPr>
    <w:rPr>
      <w:rFonts w:ascii="Cordia New" w:eastAsia="Cordia New" w:hAnsi="Cordia New" w:cs="Cordia New"/>
      <w:b/>
      <w:bCs/>
      <w:kern w:val="36"/>
      <w:sz w:val="40"/>
      <w:szCs w:val="40"/>
    </w:rPr>
  </w:style>
  <w:style w:type="paragraph" w:styleId="DocumentMap">
    <w:name w:val="Document Map"/>
    <w:basedOn w:val="Normal"/>
    <w:semiHidden/>
    <w:rsid w:val="00980FD6"/>
    <w:pPr>
      <w:shd w:val="clear" w:color="auto" w:fill="000080"/>
    </w:pPr>
    <w:rPr>
      <w:rFonts w:ascii="Tahoma" w:hAnsi="Tahoma"/>
      <w:szCs w:val="32"/>
    </w:rPr>
  </w:style>
  <w:style w:type="paragraph" w:styleId="BodyText3">
    <w:name w:val="Body Text 3"/>
    <w:basedOn w:val="Normal"/>
    <w:rsid w:val="009D06CB"/>
    <w:pPr>
      <w:spacing w:after="120"/>
    </w:pPr>
    <w:rPr>
      <w:rFonts w:ascii="Cordia New" w:eastAsia="Cordia New" w:hAnsi="Cordia New" w:cs="Cordia New"/>
      <w:sz w:val="16"/>
      <w:szCs w:val="16"/>
    </w:rPr>
  </w:style>
  <w:style w:type="table" w:styleId="TableGrid">
    <w:name w:val="Table Grid"/>
    <w:basedOn w:val="TableNormal"/>
    <w:uiPriority w:val="39"/>
    <w:rsid w:val="00804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gesubtitle1">
    <w:name w:val="pagesubtitle1"/>
    <w:rsid w:val="007C4FAF"/>
    <w:rPr>
      <w:rFonts w:ascii="Arial" w:hAnsi="Arial" w:hint="default"/>
      <w:b w:val="0"/>
      <w:bCs w:val="0"/>
      <w:sz w:val="23"/>
      <w:szCs w:val="23"/>
    </w:rPr>
  </w:style>
  <w:style w:type="paragraph" w:styleId="Caption">
    <w:name w:val="caption"/>
    <w:basedOn w:val="Normal"/>
    <w:next w:val="Normal"/>
    <w:qFormat/>
    <w:rsid w:val="00FE1794"/>
    <w:rPr>
      <w:rFonts w:ascii="Cordia New" w:eastAsia="Cordia New" w:hAnsi="Cordia New" w:cs="Cordia New"/>
      <w:b/>
      <w:bCs/>
      <w:sz w:val="20"/>
      <w:szCs w:val="23"/>
    </w:rPr>
  </w:style>
  <w:style w:type="paragraph" w:styleId="TOC1">
    <w:name w:val="toc 1"/>
    <w:basedOn w:val="Normal"/>
    <w:next w:val="Normal"/>
    <w:autoRedefine/>
    <w:uiPriority w:val="39"/>
    <w:rsid w:val="00E54092"/>
    <w:pPr>
      <w:tabs>
        <w:tab w:val="left" w:pos="700"/>
        <w:tab w:val="right" w:leader="dot" w:pos="8960"/>
      </w:tabs>
      <w:ind w:left="980" w:hanging="980"/>
    </w:pPr>
    <w:rPr>
      <w:rFonts w:ascii="Cordia New" w:eastAsia="Cordia New" w:hAnsi="Cordia New" w:cs="Cordia New"/>
      <w:szCs w:val="32"/>
    </w:rPr>
  </w:style>
  <w:style w:type="paragraph" w:customStyle="1" w:styleId="DefaultParagraphFontParaCharChar">
    <w:name w:val="Default Paragraph Font Para Char Char"/>
    <w:basedOn w:val="Normal"/>
    <w:rsid w:val="00C4236C"/>
    <w:pPr>
      <w:spacing w:after="160" w:line="240" w:lineRule="exact"/>
    </w:pPr>
    <w:rPr>
      <w:rFonts w:ascii="Verdana" w:hAnsi="Verdana"/>
      <w:sz w:val="20"/>
    </w:rPr>
  </w:style>
  <w:style w:type="paragraph" w:customStyle="1" w:styleId="1">
    <w:name w:val="รายการย่อหน้า1"/>
    <w:basedOn w:val="Normal"/>
    <w:uiPriority w:val="34"/>
    <w:qFormat/>
    <w:rsid w:val="00CA2268"/>
    <w:pPr>
      <w:ind w:left="720"/>
    </w:pPr>
    <w:rPr>
      <w:rFonts w:ascii="Cordia New" w:eastAsia="Cordia New" w:hAnsi="Cordia New" w:cs="Cordia New"/>
      <w:szCs w:val="35"/>
    </w:rPr>
  </w:style>
  <w:style w:type="paragraph" w:styleId="FootnoteText">
    <w:name w:val="footnote text"/>
    <w:basedOn w:val="Normal"/>
    <w:link w:val="FootnoteTextChar"/>
    <w:rsid w:val="002930D0"/>
    <w:rPr>
      <w:rFonts w:ascii="Browallia New" w:eastAsia="Browallia New" w:hAnsi="Browallia New" w:cs="Browallia New"/>
      <w:sz w:val="20"/>
      <w:szCs w:val="23"/>
    </w:rPr>
  </w:style>
  <w:style w:type="character" w:customStyle="1" w:styleId="FootnoteTextChar">
    <w:name w:val="Footnote Text Char"/>
    <w:link w:val="FootnoteText"/>
    <w:rsid w:val="002930D0"/>
    <w:rPr>
      <w:rFonts w:ascii="Browallia New" w:eastAsia="Browallia New" w:hAnsi="Browallia New" w:cs="Browallia New"/>
      <w:szCs w:val="23"/>
    </w:rPr>
  </w:style>
  <w:style w:type="character" w:styleId="FootnoteReference">
    <w:name w:val="footnote reference"/>
    <w:rsid w:val="002930D0"/>
    <w:rPr>
      <w:sz w:val="32"/>
      <w:szCs w:val="32"/>
      <w:vertAlign w:val="superscript"/>
    </w:rPr>
  </w:style>
  <w:style w:type="paragraph" w:customStyle="1" w:styleId="NormalLatinCordiaNew">
    <w:name w:val="Normal + (Latin) Cordia New"/>
    <w:aliases w:val="(Complex) Cordia New,14 pt"/>
    <w:basedOn w:val="Normal"/>
    <w:rsid w:val="00AC5698"/>
    <w:rPr>
      <w:rFonts w:ascii="Cordia New" w:hAnsi="Cordia New" w:cs="Cordia New"/>
    </w:rPr>
  </w:style>
  <w:style w:type="paragraph" w:customStyle="1" w:styleId="Default">
    <w:name w:val="Default"/>
    <w:rsid w:val="00AC5698"/>
    <w:pPr>
      <w:autoSpaceDE w:val="0"/>
      <w:autoSpaceDN w:val="0"/>
      <w:adjustRightInd w:val="0"/>
    </w:pPr>
    <w:rPr>
      <w:rFonts w:ascii="EucrosiaUPC" w:eastAsia="Times New Roman" w:hAnsi="Times New Roman" w:cs="EucrosiaUPC"/>
      <w:color w:val="000000"/>
      <w:sz w:val="24"/>
      <w:szCs w:val="24"/>
    </w:rPr>
  </w:style>
  <w:style w:type="paragraph" w:styleId="BalloonText">
    <w:name w:val="Balloon Text"/>
    <w:basedOn w:val="Normal"/>
    <w:semiHidden/>
    <w:rsid w:val="00F3524C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semiHidden/>
    <w:rsid w:val="00A11510"/>
    <w:pPr>
      <w:ind w:left="24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semiHidden/>
    <w:rsid w:val="00A11510"/>
    <w:pPr>
      <w:ind w:left="48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autoRedefine/>
    <w:semiHidden/>
    <w:rsid w:val="00A11510"/>
    <w:pPr>
      <w:ind w:left="720"/>
    </w:pPr>
    <w:rPr>
      <w:rFonts w:ascii="Times New Roman" w:hAnsi="Times New Roman"/>
      <w:sz w:val="24"/>
    </w:rPr>
  </w:style>
  <w:style w:type="paragraph" w:styleId="TOC5">
    <w:name w:val="toc 5"/>
    <w:basedOn w:val="Normal"/>
    <w:next w:val="Normal"/>
    <w:autoRedefine/>
    <w:semiHidden/>
    <w:rsid w:val="00A11510"/>
    <w:pPr>
      <w:ind w:left="960"/>
    </w:pPr>
    <w:rPr>
      <w:rFonts w:ascii="Times New Roman" w:hAnsi="Times New Roman"/>
      <w:sz w:val="24"/>
    </w:rPr>
  </w:style>
  <w:style w:type="paragraph" w:styleId="TOC6">
    <w:name w:val="toc 6"/>
    <w:basedOn w:val="Normal"/>
    <w:next w:val="Normal"/>
    <w:autoRedefine/>
    <w:semiHidden/>
    <w:rsid w:val="00A11510"/>
    <w:pPr>
      <w:ind w:left="1200"/>
    </w:pPr>
    <w:rPr>
      <w:rFonts w:ascii="Times New Roman" w:hAnsi="Times New Roman"/>
      <w:sz w:val="24"/>
    </w:rPr>
  </w:style>
  <w:style w:type="paragraph" w:styleId="TOC7">
    <w:name w:val="toc 7"/>
    <w:basedOn w:val="Normal"/>
    <w:next w:val="Normal"/>
    <w:autoRedefine/>
    <w:semiHidden/>
    <w:rsid w:val="00A11510"/>
    <w:pPr>
      <w:ind w:left="144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A11510"/>
    <w:pPr>
      <w:ind w:left="1680"/>
    </w:pPr>
    <w:rPr>
      <w:rFonts w:ascii="Times New Roman" w:hAnsi="Times New Roman"/>
      <w:sz w:val="24"/>
    </w:rPr>
  </w:style>
  <w:style w:type="paragraph" w:styleId="TOC9">
    <w:name w:val="toc 9"/>
    <w:basedOn w:val="Normal"/>
    <w:next w:val="Normal"/>
    <w:autoRedefine/>
    <w:semiHidden/>
    <w:rsid w:val="00A11510"/>
    <w:pPr>
      <w:ind w:left="1920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rsid w:val="00E14356"/>
    <w:pPr>
      <w:spacing w:before="100" w:beforeAutospacing="1" w:after="100" w:afterAutospacing="1"/>
    </w:pPr>
    <w:rPr>
      <w:rFonts w:ascii="Tahoma" w:eastAsia="MS Mincho" w:hAnsi="Tahoma" w:cs="Tahoma"/>
      <w:sz w:val="24"/>
      <w:szCs w:val="24"/>
      <w:lang w:eastAsia="ja-JP"/>
    </w:rPr>
  </w:style>
  <w:style w:type="paragraph" w:styleId="Date">
    <w:name w:val="Date"/>
    <w:basedOn w:val="Normal"/>
    <w:next w:val="Normal"/>
    <w:rsid w:val="00F8655E"/>
    <w:rPr>
      <w:rFonts w:ascii="Cordia New" w:eastAsia="Cordia New" w:hAnsi="Cordia New" w:cs="Cordia New"/>
      <w:szCs w:val="32"/>
    </w:rPr>
  </w:style>
  <w:style w:type="numbering" w:customStyle="1" w:styleId="XX">
    <w:name w:val="XX"/>
    <w:rsid w:val="00CB0542"/>
    <w:pPr>
      <w:numPr>
        <w:numId w:val="2"/>
      </w:numPr>
    </w:pPr>
  </w:style>
  <w:style w:type="paragraph" w:styleId="ListParagraph">
    <w:name w:val="List Paragraph"/>
    <w:aliases w:val="(ก) List Paragraph"/>
    <w:basedOn w:val="Normal"/>
    <w:link w:val="ListParagraphChar"/>
    <w:uiPriority w:val="34"/>
    <w:qFormat/>
    <w:rsid w:val="00EA75C6"/>
    <w:pPr>
      <w:ind w:left="720"/>
      <w:contextualSpacing/>
    </w:pPr>
    <w:rPr>
      <w:rFonts w:ascii="Cordia New" w:eastAsia="Cordia New" w:hAnsi="Cordia New" w:cs="Cordia New"/>
      <w:szCs w:val="35"/>
    </w:rPr>
  </w:style>
  <w:style w:type="character" w:customStyle="1" w:styleId="HeaderChar">
    <w:name w:val="Header Char"/>
    <w:link w:val="Header"/>
    <w:rsid w:val="00283CCC"/>
    <w:rPr>
      <w:rFonts w:cs="Cordia New"/>
      <w:sz w:val="28"/>
      <w:szCs w:val="28"/>
    </w:rPr>
  </w:style>
  <w:style w:type="table" w:styleId="LightGrid-Accent5">
    <w:name w:val="Light Grid Accent 5"/>
    <w:basedOn w:val="TableNormal"/>
    <w:uiPriority w:val="62"/>
    <w:rsid w:val="0083722B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Bahnschrift SemiBold" w:eastAsia="Times New Roman" w:hAnsi="Bahnschrift SemiBold" w:cs="Angsana New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Bahnschrift SemiBold" w:eastAsia="Times New Roman" w:hAnsi="Bahnschrift SemiBold" w:cs="Angsana New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Bahnschrift SemiBold" w:eastAsia="Times New Roman" w:hAnsi="Bahnschrift SemiBold" w:cs="Angsana New"/>
        <w:b/>
        <w:bCs/>
      </w:rPr>
    </w:tblStylePr>
    <w:tblStylePr w:type="lastCol">
      <w:rPr>
        <w:rFonts w:ascii="Bahnschrift SemiBold" w:eastAsia="Times New Roman" w:hAnsi="Bahnschrift SemiBold" w:cs="Angsana New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character" w:customStyle="1" w:styleId="apple-converted-space">
    <w:name w:val="apple-converted-space"/>
    <w:basedOn w:val="DefaultParagraphFont"/>
    <w:rsid w:val="00761B0D"/>
  </w:style>
  <w:style w:type="paragraph" w:styleId="NoSpacing">
    <w:name w:val="No Spacing"/>
    <w:uiPriority w:val="1"/>
    <w:qFormat/>
    <w:rsid w:val="0096543B"/>
    <w:rPr>
      <w:rFonts w:ascii="Calibri" w:eastAsia="Calibri" w:hAnsi="Calibri" w:cs="Cordia New"/>
      <w:sz w:val="22"/>
      <w:szCs w:val="28"/>
    </w:rPr>
  </w:style>
  <w:style w:type="table" w:styleId="GridTable4-Accent1">
    <w:name w:val="Grid Table 4 Accent 1"/>
    <w:basedOn w:val="TableNormal"/>
    <w:uiPriority w:val="49"/>
    <w:rsid w:val="00D61CB9"/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ListParagraphChar">
    <w:name w:val="List Paragraph Char"/>
    <w:aliases w:val="(ก) List Paragraph Char"/>
    <w:link w:val="ListParagraph"/>
    <w:uiPriority w:val="34"/>
    <w:rsid w:val="00896BFF"/>
    <w:rPr>
      <w:rFonts w:cs="Cordia New"/>
      <w:sz w:val="28"/>
      <w:szCs w:val="35"/>
    </w:rPr>
  </w:style>
  <w:style w:type="character" w:styleId="CommentReference">
    <w:name w:val="annotation reference"/>
    <w:basedOn w:val="DefaultParagraphFont"/>
    <w:semiHidden/>
    <w:unhideWhenUsed/>
    <w:rsid w:val="00C80AE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80AE3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semiHidden/>
    <w:rsid w:val="00C80AE3"/>
    <w:rPr>
      <w:rFonts w:cs="Cord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80A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80AE3"/>
    <w:rPr>
      <w:rFonts w:cs="Cordia New"/>
      <w:b/>
      <w:bCs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170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5D6170"/>
  </w:style>
  <w:style w:type="character" w:styleId="Emphasis">
    <w:name w:val="Emphasis"/>
    <w:basedOn w:val="DefaultParagraphFont"/>
    <w:uiPriority w:val="20"/>
    <w:qFormat/>
    <w:rsid w:val="00C0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B6DB3"/>
    <w:rPr>
      <w:color w:val="605E5C"/>
      <w:shd w:val="clear" w:color="auto" w:fill="E1DFDD"/>
    </w:rPr>
  </w:style>
  <w:style w:type="paragraph" w:customStyle="1" w:styleId="Body">
    <w:name w:val="Body"/>
    <w:rsid w:val="00A134E6"/>
    <w:pPr>
      <w:spacing w:line="312" w:lineRule="auto"/>
    </w:pPr>
    <w:rPr>
      <w:rFonts w:ascii="Arial" w:eastAsia="ヒラギノ角ゴ Pro W3" w:hAnsi="Arial" w:cs="Times New Roman"/>
      <w:color w:val="191919"/>
      <w:sz w:val="22"/>
      <w:lang w:bidi="ar-SA"/>
    </w:rPr>
  </w:style>
  <w:style w:type="paragraph" w:customStyle="1" w:styleId="Title1">
    <w:name w:val="Title1"/>
    <w:next w:val="Body"/>
    <w:rsid w:val="00A134E6"/>
    <w:pPr>
      <w:keepNext/>
      <w:spacing w:line="288" w:lineRule="auto"/>
    </w:pPr>
    <w:rPr>
      <w:rFonts w:ascii="Helvetica" w:eastAsia="ヒラギノ角ゴ Pro W3" w:hAnsi="Helvetica" w:cs="Times New Roman"/>
      <w:b/>
      <w:color w:val="2B5C86"/>
      <w:sz w:val="3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12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8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jpark.co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ropbox\Jenkongklai\Project\&#3650;&#3588;&#3619;&#3591;&#3585;&#3634;&#3619;&#3619;&#3606;&#3652;&#3615;&#3615;&#3657;&#3634;&#3626;&#3634;&#3618;&#3626;&#3637;&#3648;&#3586;&#3637;&#3618;&#3623;&#3648;&#3627;&#3609;&#3639;&#3629;\2019\06\24062019\Comment%20Sino%20Thai\N23-N24_&#3626;&#3634;&#3618;&#3626;&#3637;&#3648;&#3586;&#3637;&#3618;&#3623;(&#3648;&#3627;&#3609;&#3639;&#3629;)_Rev_25062019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6C96D164FDDE4E44A3208710187E6459" ma:contentTypeVersion="16" ma:contentTypeDescription="สร้างเอกสารใหม่" ma:contentTypeScope="" ma:versionID="24b18d4bf24cfd9752272050800ad7eb">
  <xsd:schema xmlns:xsd="http://www.w3.org/2001/XMLSchema" xmlns:xs="http://www.w3.org/2001/XMLSchema" xmlns:p="http://schemas.microsoft.com/office/2006/metadata/properties" xmlns:ns2="01c07b5d-ade4-4bda-a09a-363f0f13de45" xmlns:ns3="fad167c8-c6a5-4f82-8b36-931161015ea3" targetNamespace="http://schemas.microsoft.com/office/2006/metadata/properties" ma:root="true" ma:fieldsID="9883712e6e788563a694c749383e3c27" ns2:_="" ns3:_="">
    <xsd:import namespace="01c07b5d-ade4-4bda-a09a-363f0f13de45"/>
    <xsd:import namespace="fad167c8-c6a5-4f82-8b36-931161015ea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07b5d-ade4-4bda-a09a-363f0f13de4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แท็กรูป" ma:readOnly="false" ma:fieldId="{5cf76f15-5ced-4ddc-b409-7134ff3c332f}" ma:taxonomyMulti="true" ma:sspId="46313193-4931-4202-93a6-43860bb8f8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d167c8-c6a5-4f82-8b36-931161015ea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d26b7d8-f591-43c9-b38e-1c1146f2804f}" ma:internalName="TaxCatchAll" ma:showField="CatchAllData" ma:web="fad167c8-c6a5-4f82-8b36-931161015e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d167c8-c6a5-4f82-8b36-931161015ea3" xsi:nil="true"/>
    <lcf76f155ced4ddcb4097134ff3c332f xmlns="01c07b5d-ade4-4bda-a09a-363f0f13de45">
      <Terms xmlns="http://schemas.microsoft.com/office/infopath/2007/PartnerControls"/>
    </lcf76f155ced4ddcb4097134ff3c332f>
    <MediaLengthInSeconds xmlns="01c07b5d-ade4-4bda-a09a-363f0f13de45" xsi:nil="true"/>
    <SharedWithUsers xmlns="fad167c8-c6a5-4f82-8b36-931161015ea3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989EA6B-B870-40CB-AFC2-230F392D7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c07b5d-ade4-4bda-a09a-363f0f13de45"/>
    <ds:schemaRef ds:uri="fad167c8-c6a5-4f82-8b36-931161015e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F72C5B-B66C-4E5A-9D56-F8EB2E9BE2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C36E95-4CDA-4EDD-BE0F-8B0740A840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4D27B1-2CA7-410A-9776-A14E06505DDA}">
  <ds:schemaRefs>
    <ds:schemaRef ds:uri="http://schemas.microsoft.com/office/2006/metadata/properties"/>
    <ds:schemaRef ds:uri="http://schemas.microsoft.com/office/infopath/2007/PartnerControls"/>
    <ds:schemaRef ds:uri="fad167c8-c6a5-4f82-8b36-931161015ea3"/>
    <ds:schemaRef ds:uri="01c07b5d-ade4-4bda-a09a-363f0f13de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N23-N24_สายสีเขียว(เหนือ)_Rev_25062019.dot</Template>
  <TotalTime>207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ใบส่งมอบงาน</vt:lpstr>
    </vt:vector>
  </TitlesOfParts>
  <Company>C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ใบส่งมอบงาน</dc:title>
  <dc:subject/>
  <dc:creator>Yothaya Khamviwath</dc:creator>
  <cp:keywords/>
  <dc:description/>
  <cp:lastModifiedBy>ImNot Jame</cp:lastModifiedBy>
  <cp:revision>43</cp:revision>
  <cp:lastPrinted>2026-01-23T08:46:00Z</cp:lastPrinted>
  <dcterms:created xsi:type="dcterms:W3CDTF">2026-03-15T15:37:00Z</dcterms:created>
  <dcterms:modified xsi:type="dcterms:W3CDTF">2026-05-25T02:16:00Z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0x0101006C96D164FDDE4E44A3208710187E6459</vt:lpwstr>
  </property>
  <property fmtid="{D5CDD505-2E9C-101B-9397-08002B2CF9AE}" pid="3" name="Order">
    <vt:r8>259000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